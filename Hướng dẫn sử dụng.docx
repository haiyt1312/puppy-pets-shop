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520FF" w14:textId="28E1258D" w:rsidR="008D7E0B" w:rsidRDefault="00A8528B" w:rsidP="003567A9">
      <w:pPr>
        <w:pStyle w:val="Heading1"/>
        <w:jc w:val="left"/>
      </w:pPr>
      <w:r>
        <w:t>Chuẩn bị môi trường chạy project</w:t>
      </w:r>
    </w:p>
    <w:p w14:paraId="1809A444" w14:textId="0AE8A6C7" w:rsidR="006F599F" w:rsidRDefault="003567A9" w:rsidP="003567A9">
      <w:pPr>
        <w:pStyle w:val="ListParagraph"/>
        <w:numPr>
          <w:ilvl w:val="0"/>
          <w:numId w:val="36"/>
        </w:numPr>
        <w:ind w:left="540"/>
      </w:pPr>
      <w:r>
        <w:t xml:space="preserve">Cài đặt IDE </w:t>
      </w:r>
      <w:r w:rsidRPr="003567A9">
        <w:t>Eclipse</w:t>
      </w:r>
      <w:r>
        <w:t xml:space="preserve">, link </w:t>
      </w:r>
      <w:r w:rsidRPr="003567A9">
        <w:t>download</w:t>
      </w:r>
      <w:r>
        <w:t xml:space="preserve"> </w:t>
      </w:r>
      <w:r w:rsidRPr="003567A9">
        <w:t>Eclipse</w:t>
      </w:r>
      <w:r>
        <w:t xml:space="preserve">: </w:t>
      </w:r>
      <w:hyperlink r:id="rId8" w:history="1">
        <w:r w:rsidRPr="005771C6">
          <w:rPr>
            <w:rStyle w:val="Hyperlink"/>
          </w:rPr>
          <w:t>https://www.eclipse.org/downloads/</w:t>
        </w:r>
      </w:hyperlink>
    </w:p>
    <w:p w14:paraId="6625E893" w14:textId="514960F4" w:rsidR="003567A9" w:rsidRDefault="003567A9" w:rsidP="003567A9">
      <w:pPr>
        <w:pStyle w:val="ListParagraph"/>
        <w:numPr>
          <w:ilvl w:val="0"/>
          <w:numId w:val="36"/>
        </w:numPr>
        <w:ind w:left="540"/>
      </w:pPr>
      <w:r>
        <w:t xml:space="preserve">Cài đặt lombok cho </w:t>
      </w:r>
      <w:r w:rsidRPr="003567A9">
        <w:t>Eclipse</w:t>
      </w:r>
      <w:r>
        <w:t xml:space="preserve">, </w:t>
      </w:r>
      <w:r>
        <w:t xml:space="preserve">link </w:t>
      </w:r>
      <w:r w:rsidRPr="003567A9">
        <w:t>download</w:t>
      </w:r>
      <w:r>
        <w:t xml:space="preserve"> lombok</w:t>
      </w:r>
      <w:r>
        <w:t xml:space="preserve">: </w:t>
      </w:r>
      <w:hyperlink r:id="rId9" w:history="1">
        <w:r w:rsidRPr="005771C6">
          <w:rPr>
            <w:rStyle w:val="Hyperlink"/>
          </w:rPr>
          <w:t>https://projectlombok.org/download</w:t>
        </w:r>
      </w:hyperlink>
    </w:p>
    <w:p w14:paraId="5F7C6F8C" w14:textId="79731D69" w:rsidR="003567A9" w:rsidRDefault="003567A9" w:rsidP="003567A9">
      <w:pPr>
        <w:pStyle w:val="ListParagraph"/>
        <w:numPr>
          <w:ilvl w:val="0"/>
          <w:numId w:val="36"/>
        </w:numPr>
        <w:ind w:left="540"/>
      </w:pPr>
      <w:r>
        <w:t xml:space="preserve">Cài đặt JDK 8 và cấu hình JAVA_HOME cho máy tính, </w:t>
      </w:r>
      <w:r>
        <w:t xml:space="preserve">link </w:t>
      </w:r>
      <w:r w:rsidRPr="003567A9">
        <w:t>download</w:t>
      </w:r>
      <w:r>
        <w:t xml:space="preserve"> JDK 8</w:t>
      </w:r>
      <w:r>
        <w:t>:</w:t>
      </w:r>
      <w:r w:rsidRPr="003567A9">
        <w:t xml:space="preserve"> </w:t>
      </w:r>
      <w:hyperlink r:id="rId10" w:history="1">
        <w:r w:rsidRPr="005771C6">
          <w:rPr>
            <w:rStyle w:val="Hyperlink"/>
          </w:rPr>
          <w:t>https://www.oracle.com/java/technologies/downloads/#java8</w:t>
        </w:r>
      </w:hyperlink>
    </w:p>
    <w:p w14:paraId="09CDBE01" w14:textId="23AF0386" w:rsidR="003567A9" w:rsidRDefault="003567A9" w:rsidP="003567A9">
      <w:pPr>
        <w:pStyle w:val="ListParagraph"/>
        <w:numPr>
          <w:ilvl w:val="0"/>
          <w:numId w:val="36"/>
        </w:numPr>
        <w:ind w:left="540"/>
      </w:pPr>
      <w:r>
        <w:t xml:space="preserve">Cài đặt </w:t>
      </w:r>
      <w:r w:rsidRPr="003567A9">
        <w:t>Apache Maven</w:t>
      </w:r>
      <w:r>
        <w:t xml:space="preserve"> và cấu hình MAVEN_HOME cho máy tính, link download </w:t>
      </w:r>
      <w:r w:rsidRPr="003567A9">
        <w:t>Apache Maven</w:t>
      </w:r>
      <w:r>
        <w:t xml:space="preserve">: </w:t>
      </w:r>
      <w:hyperlink r:id="rId11" w:history="1">
        <w:r w:rsidRPr="005771C6">
          <w:rPr>
            <w:rStyle w:val="Hyperlink"/>
          </w:rPr>
          <w:t>https://maven.apache.org/download.cgi</w:t>
        </w:r>
      </w:hyperlink>
    </w:p>
    <w:p w14:paraId="5D4568C6" w14:textId="541AFB06" w:rsidR="00A8528B" w:rsidRDefault="003567A9" w:rsidP="00A8528B">
      <w:pPr>
        <w:pStyle w:val="ListParagraph"/>
        <w:numPr>
          <w:ilvl w:val="0"/>
          <w:numId w:val="36"/>
        </w:numPr>
        <w:ind w:left="540"/>
      </w:pPr>
      <w:r>
        <w:t xml:space="preserve">Cài đặt VSCode, </w:t>
      </w:r>
      <w:r>
        <w:t>link download</w:t>
      </w:r>
      <w:r>
        <w:t xml:space="preserve"> </w:t>
      </w:r>
      <w:r>
        <w:t>VSCode</w:t>
      </w:r>
      <w:r>
        <w:t xml:space="preserve">: </w:t>
      </w:r>
      <w:hyperlink r:id="rId12" w:history="1">
        <w:r w:rsidRPr="005771C6">
          <w:rPr>
            <w:rStyle w:val="Hyperlink"/>
          </w:rPr>
          <w:t>https://code.visualstudio.com/docs?dv=win</w:t>
        </w:r>
      </w:hyperlink>
    </w:p>
    <w:p w14:paraId="2A1D0AE5" w14:textId="4D0EBF2E" w:rsidR="00A8528B" w:rsidRDefault="00A8528B" w:rsidP="00A8528B">
      <w:pPr>
        <w:pStyle w:val="ListParagraph"/>
        <w:numPr>
          <w:ilvl w:val="0"/>
          <w:numId w:val="36"/>
        </w:numPr>
        <w:ind w:left="540"/>
      </w:pPr>
      <w:r>
        <w:t xml:space="preserve">Cài đặt </w:t>
      </w:r>
      <w:r w:rsidRPr="00A8528B">
        <w:t>MySQL Workbench</w:t>
      </w:r>
      <w:r>
        <w:t xml:space="preserve">, </w:t>
      </w:r>
      <w:r>
        <w:t>link download</w:t>
      </w:r>
      <w:r>
        <w:t xml:space="preserve"> </w:t>
      </w:r>
      <w:r w:rsidRPr="00A8528B">
        <w:t>MySQL Workbench</w:t>
      </w:r>
      <w:r>
        <w:t>:</w:t>
      </w:r>
      <w:r w:rsidRPr="00A8528B">
        <w:t xml:space="preserve"> </w:t>
      </w:r>
      <w:hyperlink r:id="rId13" w:history="1">
        <w:r w:rsidRPr="005771C6">
          <w:rPr>
            <w:rStyle w:val="Hyperlink"/>
          </w:rPr>
          <w:t>https://dev.mysql.com/downloads/</w:t>
        </w:r>
      </w:hyperlink>
    </w:p>
    <w:p w14:paraId="07FEE48D" w14:textId="3689193A" w:rsidR="00A8528B" w:rsidRDefault="00A8528B">
      <w:pPr>
        <w:spacing w:line="240" w:lineRule="auto"/>
      </w:pPr>
      <w:r>
        <w:br w:type="page"/>
      </w:r>
    </w:p>
    <w:p w14:paraId="4499A83A" w14:textId="606A6C36" w:rsidR="00A8528B" w:rsidRDefault="00A8528B" w:rsidP="00A8528B">
      <w:pPr>
        <w:pStyle w:val="Heading1"/>
        <w:jc w:val="left"/>
      </w:pPr>
      <w:r>
        <w:lastRenderedPageBreak/>
        <w:t>Hướng dẫn cài đặt project</w:t>
      </w:r>
    </w:p>
    <w:p w14:paraId="6DC63339" w14:textId="0E67E6B2" w:rsidR="00A8528B" w:rsidRDefault="00A8528B" w:rsidP="00A8528B">
      <w:pPr>
        <w:pStyle w:val="ListParagraph"/>
        <w:numPr>
          <w:ilvl w:val="0"/>
          <w:numId w:val="37"/>
        </w:numPr>
        <w:ind w:left="540"/>
      </w:pPr>
      <w:r>
        <w:t xml:space="preserve">Start </w:t>
      </w:r>
      <w:r>
        <w:t xml:space="preserve">IDE </w:t>
      </w:r>
      <w:r w:rsidRPr="003567A9">
        <w:t>Eclipse</w:t>
      </w:r>
      <w:r>
        <w:t xml:space="preserve"> -&gt;  Chọn File  -&gt;  </w:t>
      </w:r>
      <w:r w:rsidRPr="00A8528B">
        <w:t>Import</w:t>
      </w:r>
      <w:r>
        <w:t xml:space="preserve"> -&gt; </w:t>
      </w:r>
      <w:r w:rsidRPr="00A8528B">
        <w:t>Existing</w:t>
      </w:r>
      <w:r>
        <w:t xml:space="preserve"> Maven Projects -&gt; </w:t>
      </w:r>
      <w:r w:rsidR="00050D44">
        <w:t xml:space="preserve">Ấn nút </w:t>
      </w:r>
      <w:r w:rsidR="00050D44" w:rsidRPr="00050D44">
        <w:t>Browse</w:t>
      </w:r>
      <w:r w:rsidR="00050D44">
        <w:t xml:space="preserve"> để chọn Project</w:t>
      </w:r>
    </w:p>
    <w:p w14:paraId="5F3776D2" w14:textId="7969E51D" w:rsidR="00A8528B" w:rsidRDefault="00A8528B" w:rsidP="00A8528B">
      <w:pPr>
        <w:ind w:left="180"/>
        <w:jc w:val="center"/>
      </w:pPr>
      <w:r w:rsidRPr="00A8528B">
        <w:drawing>
          <wp:inline distT="0" distB="0" distL="0" distR="0" wp14:anchorId="1A0AF546" wp14:editId="0624BBF1">
            <wp:extent cx="5143500" cy="5203612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4071" cy="52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8863" w14:textId="77777777" w:rsidR="00050D44" w:rsidRDefault="00050D44" w:rsidP="00A8528B">
      <w:pPr>
        <w:ind w:left="180"/>
        <w:jc w:val="center"/>
      </w:pPr>
    </w:p>
    <w:p w14:paraId="485125D1" w14:textId="6BBD3607" w:rsidR="00FC7463" w:rsidRDefault="00050D44" w:rsidP="00050D44">
      <w:pPr>
        <w:pStyle w:val="ListParagraph"/>
        <w:numPr>
          <w:ilvl w:val="0"/>
          <w:numId w:val="37"/>
        </w:numPr>
      </w:pPr>
      <w:r>
        <w:t xml:space="preserve">Sau khi chọn xong bấm </w:t>
      </w:r>
      <w:r w:rsidRPr="00050D44">
        <w:t>Finish</w:t>
      </w:r>
    </w:p>
    <w:p w14:paraId="0F8B3D59" w14:textId="05AB87FD" w:rsidR="00050D44" w:rsidRDefault="00FC7463" w:rsidP="00FC7463">
      <w:pPr>
        <w:spacing w:line="240" w:lineRule="auto"/>
      </w:pPr>
      <w:r>
        <w:br w:type="page"/>
      </w:r>
    </w:p>
    <w:p w14:paraId="0B530511" w14:textId="434A7555" w:rsidR="00050D44" w:rsidRDefault="00050D44" w:rsidP="00050D44">
      <w:pPr>
        <w:pStyle w:val="ListParagraph"/>
        <w:numPr>
          <w:ilvl w:val="0"/>
          <w:numId w:val="37"/>
        </w:numPr>
      </w:pPr>
      <w:r>
        <w:lastRenderedPageBreak/>
        <w:t xml:space="preserve">Config lại database và email trong file </w:t>
      </w:r>
      <w:r w:rsidRPr="00050D44">
        <w:t>aplication.properties</w:t>
      </w:r>
    </w:p>
    <w:p w14:paraId="3336A160" w14:textId="29843158" w:rsidR="00FC7463" w:rsidRDefault="00050D44" w:rsidP="00FC7463">
      <w:pPr>
        <w:ind w:left="360"/>
      </w:pPr>
      <w:r w:rsidRPr="00050D44">
        <w:drawing>
          <wp:inline distT="0" distB="0" distL="0" distR="0" wp14:anchorId="7D2B068A" wp14:editId="5AA0CF48">
            <wp:extent cx="5759450" cy="2244090"/>
            <wp:effectExtent l="0" t="0" r="0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EE7" w14:textId="77777777" w:rsidR="00FC7463" w:rsidRDefault="00FC7463" w:rsidP="00FC7463"/>
    <w:p w14:paraId="28E750F5" w14:textId="754D8DAF" w:rsidR="00FC7463" w:rsidRDefault="00050D44" w:rsidP="00FC7463">
      <w:pPr>
        <w:pStyle w:val="ListParagraph"/>
        <w:numPr>
          <w:ilvl w:val="0"/>
          <w:numId w:val="37"/>
        </w:numPr>
      </w:pPr>
      <w:r>
        <w:t xml:space="preserve">Start </w:t>
      </w:r>
      <w:r w:rsidRPr="00A8528B">
        <w:t>MySQL Workbench</w:t>
      </w:r>
      <w:r>
        <w:t xml:space="preserve"> -&gt; Create Database </w:t>
      </w:r>
      <w:r w:rsidR="00FC7463">
        <w:t>puppy_pet</w:t>
      </w:r>
    </w:p>
    <w:p w14:paraId="58F2827B" w14:textId="5AE92501" w:rsidR="00050D44" w:rsidRDefault="00050D44" w:rsidP="00FC7463">
      <w:pPr>
        <w:pStyle w:val="ListParagraph"/>
        <w:numPr>
          <w:ilvl w:val="0"/>
          <w:numId w:val="37"/>
        </w:numPr>
      </w:pPr>
      <w:r>
        <w:t xml:space="preserve">Quay lại </w:t>
      </w:r>
      <w:r w:rsidRPr="003567A9">
        <w:t>Eclipse</w:t>
      </w:r>
      <w:r>
        <w:t xml:space="preserve"> -&gt; Run project để tạo các table trong database</w:t>
      </w:r>
    </w:p>
    <w:p w14:paraId="1A50D2AE" w14:textId="2729469E" w:rsidR="00FC7463" w:rsidRDefault="00FC7463" w:rsidP="00FC7463">
      <w:pPr>
        <w:pStyle w:val="ListParagraph"/>
        <w:numPr>
          <w:ilvl w:val="0"/>
          <w:numId w:val="37"/>
        </w:numPr>
      </w:pPr>
      <w:r>
        <w:t xml:space="preserve">Sau đó chuyển sang </w:t>
      </w:r>
      <w:r w:rsidRPr="00A8528B">
        <w:t>MySQL Workbench</w:t>
      </w:r>
      <w:r>
        <w:t xml:space="preserve"> mở file </w:t>
      </w:r>
      <w:r>
        <w:t>puppy_pet</w:t>
      </w:r>
      <w:r>
        <w:t>.sql và run</w:t>
      </w:r>
    </w:p>
    <w:p w14:paraId="7586EF8A" w14:textId="51F74CCA" w:rsidR="00FC7463" w:rsidRDefault="00FC7463" w:rsidP="00FC7463">
      <w:pPr>
        <w:pStyle w:val="ListParagraph"/>
        <w:numPr>
          <w:ilvl w:val="0"/>
          <w:numId w:val="37"/>
        </w:numPr>
      </w:pPr>
      <w:r>
        <w:t xml:space="preserve">Vậy là đã cài đặt xong project, lên trình duyệt và mở </w:t>
      </w:r>
    </w:p>
    <w:p w14:paraId="3AEA5DA0" w14:textId="4A0AFB5F" w:rsidR="00E96BE8" w:rsidRDefault="00FC7463" w:rsidP="00FC7463">
      <w:pPr>
        <w:ind w:left="360"/>
      </w:pPr>
      <w:hyperlink r:id="rId16" w:history="1">
        <w:r w:rsidRPr="005771C6">
          <w:rPr>
            <w:rStyle w:val="Hyperlink"/>
          </w:rPr>
          <w:t>http://localhost:8080/</w:t>
        </w:r>
      </w:hyperlink>
      <w:r>
        <w:t xml:space="preserve"> để trải nghiệ</w:t>
      </w:r>
      <w:r w:rsidR="00E96BE8">
        <w:t>m</w:t>
      </w:r>
      <w:r>
        <w:t xml:space="preserve"> trang web</w:t>
      </w:r>
    </w:p>
    <w:p w14:paraId="225A39E4" w14:textId="77777777" w:rsidR="00E96BE8" w:rsidRDefault="00E96BE8">
      <w:pPr>
        <w:spacing w:line="240" w:lineRule="auto"/>
      </w:pPr>
      <w:r>
        <w:br w:type="page"/>
      </w:r>
    </w:p>
    <w:p w14:paraId="617B1615" w14:textId="5448AF14" w:rsidR="00050D44" w:rsidRDefault="00E96BE8" w:rsidP="00E96BE8">
      <w:pPr>
        <w:pStyle w:val="Heading1"/>
        <w:jc w:val="left"/>
      </w:pPr>
      <w:r>
        <w:lastRenderedPageBreak/>
        <w:t>Hướng dẫn sử dụng trang web đối với khách hàng</w:t>
      </w:r>
    </w:p>
    <w:p w14:paraId="03716AC3" w14:textId="77777777" w:rsidR="00E96BE8" w:rsidRPr="00E96BE8" w:rsidRDefault="00E96BE8" w:rsidP="00E96BE8"/>
    <w:sectPr w:rsidR="00E96BE8" w:rsidRPr="00E96BE8" w:rsidSect="001C7F98">
      <w:footerReference w:type="default" r:id="rId17"/>
      <w:pgSz w:w="11907" w:h="16839" w:code="9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39902" w14:textId="77777777" w:rsidR="00686C48" w:rsidRDefault="00686C48" w:rsidP="003B27E6">
      <w:pPr>
        <w:spacing w:line="240" w:lineRule="auto"/>
      </w:pPr>
      <w:r>
        <w:separator/>
      </w:r>
    </w:p>
  </w:endnote>
  <w:endnote w:type="continuationSeparator" w:id="0">
    <w:p w14:paraId="6C879238" w14:textId="77777777" w:rsidR="00686C48" w:rsidRDefault="00686C48" w:rsidP="003B2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56118" w14:textId="77777777" w:rsidR="00CC5CE7" w:rsidRDefault="00CC5CE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4DF76" w14:textId="77777777" w:rsidR="00686C48" w:rsidRDefault="00686C48" w:rsidP="003B27E6">
      <w:pPr>
        <w:spacing w:line="240" w:lineRule="auto"/>
      </w:pPr>
      <w:r>
        <w:separator/>
      </w:r>
    </w:p>
  </w:footnote>
  <w:footnote w:type="continuationSeparator" w:id="0">
    <w:p w14:paraId="3B707388" w14:textId="77777777" w:rsidR="00686C48" w:rsidRDefault="00686C48" w:rsidP="003B2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BD1"/>
    <w:multiLevelType w:val="hybridMultilevel"/>
    <w:tmpl w:val="DE6092BC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8004EF"/>
    <w:multiLevelType w:val="hybridMultilevel"/>
    <w:tmpl w:val="870EBF64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A7667"/>
    <w:multiLevelType w:val="hybridMultilevel"/>
    <w:tmpl w:val="CE8686D4"/>
    <w:lvl w:ilvl="0" w:tplc="1646C35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0E01B9"/>
    <w:multiLevelType w:val="hybridMultilevel"/>
    <w:tmpl w:val="A086BE2C"/>
    <w:lvl w:ilvl="0" w:tplc="DC0C5BE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4F70B1"/>
    <w:multiLevelType w:val="hybridMultilevel"/>
    <w:tmpl w:val="287C9C0A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100FA"/>
    <w:multiLevelType w:val="hybridMultilevel"/>
    <w:tmpl w:val="5CE42BC4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E90A90"/>
    <w:multiLevelType w:val="hybridMultilevel"/>
    <w:tmpl w:val="C512C752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6E6284"/>
    <w:multiLevelType w:val="multilevel"/>
    <w:tmpl w:val="D3F2757A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22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009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729"/>
        </w:tabs>
        <w:ind w:left="37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9"/>
        </w:tabs>
        <w:ind w:left="44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9"/>
        </w:tabs>
        <w:ind w:left="51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9"/>
        </w:tabs>
        <w:ind w:left="58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9"/>
        </w:tabs>
        <w:ind w:left="66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9"/>
        </w:tabs>
        <w:ind w:left="73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C2D43"/>
    <w:multiLevelType w:val="hybridMultilevel"/>
    <w:tmpl w:val="62A23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92B0D"/>
    <w:multiLevelType w:val="hybridMultilevel"/>
    <w:tmpl w:val="1C60DA72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955194"/>
    <w:multiLevelType w:val="hybridMultilevel"/>
    <w:tmpl w:val="64CC5018"/>
    <w:lvl w:ilvl="0" w:tplc="347CDC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3616D"/>
    <w:multiLevelType w:val="hybridMultilevel"/>
    <w:tmpl w:val="EC82E580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A3A14"/>
    <w:multiLevelType w:val="hybridMultilevel"/>
    <w:tmpl w:val="8D9C1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D0EF7"/>
    <w:multiLevelType w:val="hybridMultilevel"/>
    <w:tmpl w:val="CCDCBBB0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D60D16"/>
    <w:multiLevelType w:val="hybridMultilevel"/>
    <w:tmpl w:val="AFEA2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A676A"/>
    <w:multiLevelType w:val="hybridMultilevel"/>
    <w:tmpl w:val="009E2272"/>
    <w:lvl w:ilvl="0" w:tplc="E2D82B0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C1E5D"/>
    <w:multiLevelType w:val="hybridMultilevel"/>
    <w:tmpl w:val="49244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30990"/>
    <w:multiLevelType w:val="hybridMultilevel"/>
    <w:tmpl w:val="8D66109A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36ABF"/>
    <w:multiLevelType w:val="hybridMultilevel"/>
    <w:tmpl w:val="D134595A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22CD0"/>
    <w:multiLevelType w:val="hybridMultilevel"/>
    <w:tmpl w:val="110EC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0C3C9B"/>
    <w:multiLevelType w:val="hybridMultilevel"/>
    <w:tmpl w:val="E86050CE"/>
    <w:lvl w:ilvl="0" w:tplc="E2D82B0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784206"/>
    <w:multiLevelType w:val="hybridMultilevel"/>
    <w:tmpl w:val="B582CCCE"/>
    <w:lvl w:ilvl="0" w:tplc="E2D82B0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61C38"/>
    <w:multiLevelType w:val="hybridMultilevel"/>
    <w:tmpl w:val="7360BD7A"/>
    <w:lvl w:ilvl="0" w:tplc="E2D82B0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0967F1"/>
    <w:multiLevelType w:val="hybridMultilevel"/>
    <w:tmpl w:val="A8E8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63445A"/>
    <w:multiLevelType w:val="hybridMultilevel"/>
    <w:tmpl w:val="211C8682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9114E"/>
    <w:multiLevelType w:val="hybridMultilevel"/>
    <w:tmpl w:val="06F663B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C0C5BE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D697E"/>
    <w:multiLevelType w:val="hybridMultilevel"/>
    <w:tmpl w:val="1B90D77A"/>
    <w:lvl w:ilvl="0" w:tplc="E2D82B0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B5B76"/>
    <w:multiLevelType w:val="hybridMultilevel"/>
    <w:tmpl w:val="AA4EF5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FE2712"/>
    <w:multiLevelType w:val="hybridMultilevel"/>
    <w:tmpl w:val="76204B78"/>
    <w:lvl w:ilvl="0" w:tplc="B48CED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A0F57"/>
    <w:multiLevelType w:val="hybridMultilevel"/>
    <w:tmpl w:val="BE7627C8"/>
    <w:lvl w:ilvl="0" w:tplc="DC0C5B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23592E"/>
    <w:multiLevelType w:val="hybridMultilevel"/>
    <w:tmpl w:val="F4ECCC1E"/>
    <w:lvl w:ilvl="0" w:tplc="E2D82B0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E2D82B00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437099"/>
    <w:multiLevelType w:val="hybridMultilevel"/>
    <w:tmpl w:val="EAF08B76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234CB"/>
    <w:multiLevelType w:val="hybridMultilevel"/>
    <w:tmpl w:val="0030A83E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E22F5"/>
    <w:multiLevelType w:val="hybridMultilevel"/>
    <w:tmpl w:val="CB202EA8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B4D86"/>
    <w:multiLevelType w:val="hybridMultilevel"/>
    <w:tmpl w:val="CA1C157E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03296"/>
    <w:multiLevelType w:val="hybridMultilevel"/>
    <w:tmpl w:val="242E4078"/>
    <w:lvl w:ilvl="0" w:tplc="0E24FC7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973750"/>
    <w:multiLevelType w:val="hybridMultilevel"/>
    <w:tmpl w:val="F4AABD90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07D15"/>
    <w:multiLevelType w:val="hybridMultilevel"/>
    <w:tmpl w:val="871807C2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F7A5B"/>
    <w:multiLevelType w:val="hybridMultilevel"/>
    <w:tmpl w:val="EA36C7C8"/>
    <w:lvl w:ilvl="0" w:tplc="E2D82B0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060186"/>
    <w:multiLevelType w:val="hybridMultilevel"/>
    <w:tmpl w:val="211ED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DE4AA4"/>
    <w:multiLevelType w:val="hybridMultilevel"/>
    <w:tmpl w:val="FDC64218"/>
    <w:lvl w:ilvl="0" w:tplc="0E24FC7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606AB9"/>
    <w:multiLevelType w:val="hybridMultilevel"/>
    <w:tmpl w:val="2CCC0822"/>
    <w:lvl w:ilvl="0" w:tplc="DC0C5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7E3159"/>
    <w:multiLevelType w:val="hybridMultilevel"/>
    <w:tmpl w:val="B0264642"/>
    <w:lvl w:ilvl="0" w:tplc="8AB6F1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5632">
    <w:abstractNumId w:val="18"/>
  </w:num>
  <w:num w:numId="2" w16cid:durableId="1869634448">
    <w:abstractNumId w:val="31"/>
  </w:num>
  <w:num w:numId="3" w16cid:durableId="1162231719">
    <w:abstractNumId w:val="17"/>
  </w:num>
  <w:num w:numId="4" w16cid:durableId="1260915834">
    <w:abstractNumId w:val="30"/>
  </w:num>
  <w:num w:numId="5" w16cid:durableId="2101221414">
    <w:abstractNumId w:val="14"/>
  </w:num>
  <w:num w:numId="6" w16cid:durableId="2125033889">
    <w:abstractNumId w:val="25"/>
  </w:num>
  <w:num w:numId="7" w16cid:durableId="1412777194">
    <w:abstractNumId w:val="3"/>
  </w:num>
  <w:num w:numId="8" w16cid:durableId="2129347274">
    <w:abstractNumId w:val="41"/>
  </w:num>
  <w:num w:numId="9" w16cid:durableId="1101804349">
    <w:abstractNumId w:val="40"/>
  </w:num>
  <w:num w:numId="10" w16cid:durableId="1510562194">
    <w:abstractNumId w:val="35"/>
  </w:num>
  <w:num w:numId="11" w16cid:durableId="1542791393">
    <w:abstractNumId w:val="1"/>
  </w:num>
  <w:num w:numId="12" w16cid:durableId="379014458">
    <w:abstractNumId w:val="33"/>
  </w:num>
  <w:num w:numId="13" w16cid:durableId="1201210105">
    <w:abstractNumId w:val="15"/>
  </w:num>
  <w:num w:numId="14" w16cid:durableId="1757441310">
    <w:abstractNumId w:val="29"/>
  </w:num>
  <w:num w:numId="15" w16cid:durableId="952980942">
    <w:abstractNumId w:val="38"/>
  </w:num>
  <w:num w:numId="16" w16cid:durableId="1093015608">
    <w:abstractNumId w:val="20"/>
  </w:num>
  <w:num w:numId="17" w16cid:durableId="2077821630">
    <w:abstractNumId w:val="24"/>
  </w:num>
  <w:num w:numId="18" w16cid:durableId="1091313630">
    <w:abstractNumId w:val="21"/>
  </w:num>
  <w:num w:numId="19" w16cid:durableId="1969968542">
    <w:abstractNumId w:val="26"/>
  </w:num>
  <w:num w:numId="20" w16cid:durableId="1446541446">
    <w:abstractNumId w:val="36"/>
  </w:num>
  <w:num w:numId="21" w16cid:durableId="1068845087">
    <w:abstractNumId w:val="4"/>
  </w:num>
  <w:num w:numId="22" w16cid:durableId="1462068290">
    <w:abstractNumId w:val="42"/>
  </w:num>
  <w:num w:numId="23" w16cid:durableId="1949506557">
    <w:abstractNumId w:val="34"/>
  </w:num>
  <w:num w:numId="24" w16cid:durableId="1331254696">
    <w:abstractNumId w:val="32"/>
  </w:num>
  <w:num w:numId="25" w16cid:durableId="1538542977">
    <w:abstractNumId w:val="6"/>
  </w:num>
  <w:num w:numId="26" w16cid:durableId="117333418">
    <w:abstractNumId w:val="5"/>
  </w:num>
  <w:num w:numId="27" w16cid:durableId="1215049267">
    <w:abstractNumId w:val="9"/>
  </w:num>
  <w:num w:numId="28" w16cid:durableId="1004429683">
    <w:abstractNumId w:val="22"/>
  </w:num>
  <w:num w:numId="29" w16cid:durableId="1035420487">
    <w:abstractNumId w:val="11"/>
  </w:num>
  <w:num w:numId="30" w16cid:durableId="208226231">
    <w:abstractNumId w:val="37"/>
  </w:num>
  <w:num w:numId="31" w16cid:durableId="937907303">
    <w:abstractNumId w:val="13"/>
  </w:num>
  <w:num w:numId="32" w16cid:durableId="396785660">
    <w:abstractNumId w:val="28"/>
  </w:num>
  <w:num w:numId="33" w16cid:durableId="1290166746">
    <w:abstractNumId w:val="0"/>
  </w:num>
  <w:num w:numId="34" w16cid:durableId="1918395890">
    <w:abstractNumId w:val="7"/>
  </w:num>
  <w:num w:numId="35" w16cid:durableId="527792113">
    <w:abstractNumId w:val="10"/>
  </w:num>
  <w:num w:numId="36" w16cid:durableId="1343702448">
    <w:abstractNumId w:val="12"/>
  </w:num>
  <w:num w:numId="37" w16cid:durableId="174076442">
    <w:abstractNumId w:val="19"/>
  </w:num>
  <w:num w:numId="38" w16cid:durableId="2081905728">
    <w:abstractNumId w:val="27"/>
  </w:num>
  <w:num w:numId="39" w16cid:durableId="409158528">
    <w:abstractNumId w:val="16"/>
  </w:num>
  <w:num w:numId="40" w16cid:durableId="1143960563">
    <w:abstractNumId w:val="2"/>
  </w:num>
  <w:num w:numId="41" w16cid:durableId="1506945093">
    <w:abstractNumId w:val="8"/>
  </w:num>
  <w:num w:numId="42" w16cid:durableId="203251853">
    <w:abstractNumId w:val="23"/>
  </w:num>
  <w:num w:numId="43" w16cid:durableId="286283587">
    <w:abstractNumId w:val="3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2DAE"/>
    <w:rsid w:val="00000546"/>
    <w:rsid w:val="00003B35"/>
    <w:rsid w:val="00013859"/>
    <w:rsid w:val="00015F50"/>
    <w:rsid w:val="00017196"/>
    <w:rsid w:val="00020484"/>
    <w:rsid w:val="000308CD"/>
    <w:rsid w:val="000311D7"/>
    <w:rsid w:val="0003257A"/>
    <w:rsid w:val="000332A7"/>
    <w:rsid w:val="000419A4"/>
    <w:rsid w:val="00045A67"/>
    <w:rsid w:val="000500D3"/>
    <w:rsid w:val="00050D44"/>
    <w:rsid w:val="00050F4B"/>
    <w:rsid w:val="000568F2"/>
    <w:rsid w:val="00057E07"/>
    <w:rsid w:val="00061ACD"/>
    <w:rsid w:val="00061C28"/>
    <w:rsid w:val="00065354"/>
    <w:rsid w:val="0006717A"/>
    <w:rsid w:val="0006747C"/>
    <w:rsid w:val="000731F5"/>
    <w:rsid w:val="00073ED6"/>
    <w:rsid w:val="00080ABE"/>
    <w:rsid w:val="0008132E"/>
    <w:rsid w:val="0008403B"/>
    <w:rsid w:val="00085769"/>
    <w:rsid w:val="000857A7"/>
    <w:rsid w:val="00090E69"/>
    <w:rsid w:val="00096FC9"/>
    <w:rsid w:val="000A2BB1"/>
    <w:rsid w:val="000A689C"/>
    <w:rsid w:val="000B0901"/>
    <w:rsid w:val="000B2975"/>
    <w:rsid w:val="000B5994"/>
    <w:rsid w:val="000C1298"/>
    <w:rsid w:val="000C2F07"/>
    <w:rsid w:val="000C371E"/>
    <w:rsid w:val="000C3EA0"/>
    <w:rsid w:val="000C4AB4"/>
    <w:rsid w:val="000D6279"/>
    <w:rsid w:val="000D72BF"/>
    <w:rsid w:val="000E11D4"/>
    <w:rsid w:val="000E3B9D"/>
    <w:rsid w:val="000E5431"/>
    <w:rsid w:val="000E6808"/>
    <w:rsid w:val="000F1789"/>
    <w:rsid w:val="000F1A94"/>
    <w:rsid w:val="000F4AB9"/>
    <w:rsid w:val="000F6365"/>
    <w:rsid w:val="00102CFD"/>
    <w:rsid w:val="00103B23"/>
    <w:rsid w:val="00105455"/>
    <w:rsid w:val="00107F61"/>
    <w:rsid w:val="001102DB"/>
    <w:rsid w:val="001140AF"/>
    <w:rsid w:val="001150AA"/>
    <w:rsid w:val="00115B79"/>
    <w:rsid w:val="00123D7E"/>
    <w:rsid w:val="001248CF"/>
    <w:rsid w:val="0013004F"/>
    <w:rsid w:val="00134282"/>
    <w:rsid w:val="00140B5A"/>
    <w:rsid w:val="001416CF"/>
    <w:rsid w:val="00143127"/>
    <w:rsid w:val="00147002"/>
    <w:rsid w:val="00147257"/>
    <w:rsid w:val="00150C01"/>
    <w:rsid w:val="001514AE"/>
    <w:rsid w:val="00151E5F"/>
    <w:rsid w:val="00152387"/>
    <w:rsid w:val="00155563"/>
    <w:rsid w:val="00163509"/>
    <w:rsid w:val="001637D4"/>
    <w:rsid w:val="00164D81"/>
    <w:rsid w:val="001740C2"/>
    <w:rsid w:val="00176B3C"/>
    <w:rsid w:val="001779BC"/>
    <w:rsid w:val="00181490"/>
    <w:rsid w:val="0018196C"/>
    <w:rsid w:val="00182E88"/>
    <w:rsid w:val="001830F3"/>
    <w:rsid w:val="00193D93"/>
    <w:rsid w:val="00197B6D"/>
    <w:rsid w:val="001A3287"/>
    <w:rsid w:val="001B11C0"/>
    <w:rsid w:val="001B1392"/>
    <w:rsid w:val="001B29E9"/>
    <w:rsid w:val="001B3532"/>
    <w:rsid w:val="001C2188"/>
    <w:rsid w:val="001C2A32"/>
    <w:rsid w:val="001C37E8"/>
    <w:rsid w:val="001C7F98"/>
    <w:rsid w:val="001D5E4E"/>
    <w:rsid w:val="001D720B"/>
    <w:rsid w:val="001E15EA"/>
    <w:rsid w:val="001E1BC0"/>
    <w:rsid w:val="001E2EBB"/>
    <w:rsid w:val="001E4A8C"/>
    <w:rsid w:val="001E73FD"/>
    <w:rsid w:val="001F7731"/>
    <w:rsid w:val="001F7B0B"/>
    <w:rsid w:val="001F7C53"/>
    <w:rsid w:val="001F7EC0"/>
    <w:rsid w:val="002057D7"/>
    <w:rsid w:val="00206DCB"/>
    <w:rsid w:val="00210542"/>
    <w:rsid w:val="0021158C"/>
    <w:rsid w:val="00212FB9"/>
    <w:rsid w:val="00214776"/>
    <w:rsid w:val="00217483"/>
    <w:rsid w:val="00222733"/>
    <w:rsid w:val="00224345"/>
    <w:rsid w:val="00225BDF"/>
    <w:rsid w:val="00236375"/>
    <w:rsid w:val="002373B5"/>
    <w:rsid w:val="00242A91"/>
    <w:rsid w:val="002434C4"/>
    <w:rsid w:val="00243620"/>
    <w:rsid w:val="0024626E"/>
    <w:rsid w:val="0024650C"/>
    <w:rsid w:val="00252840"/>
    <w:rsid w:val="00252DAC"/>
    <w:rsid w:val="002560C6"/>
    <w:rsid w:val="002570AA"/>
    <w:rsid w:val="00257EC3"/>
    <w:rsid w:val="002609B8"/>
    <w:rsid w:val="00262110"/>
    <w:rsid w:val="00262BB9"/>
    <w:rsid w:val="002647DA"/>
    <w:rsid w:val="0026568F"/>
    <w:rsid w:val="0026692F"/>
    <w:rsid w:val="00271E84"/>
    <w:rsid w:val="00273735"/>
    <w:rsid w:val="00273CB3"/>
    <w:rsid w:val="002773FE"/>
    <w:rsid w:val="00283AF5"/>
    <w:rsid w:val="0028439E"/>
    <w:rsid w:val="002854B1"/>
    <w:rsid w:val="00290DCA"/>
    <w:rsid w:val="00293F41"/>
    <w:rsid w:val="00294B34"/>
    <w:rsid w:val="00295F89"/>
    <w:rsid w:val="00296385"/>
    <w:rsid w:val="00297272"/>
    <w:rsid w:val="002A08ED"/>
    <w:rsid w:val="002A4DE0"/>
    <w:rsid w:val="002A6D60"/>
    <w:rsid w:val="002A7458"/>
    <w:rsid w:val="002B0BCB"/>
    <w:rsid w:val="002B0F13"/>
    <w:rsid w:val="002B10E6"/>
    <w:rsid w:val="002B19B3"/>
    <w:rsid w:val="002B1C8C"/>
    <w:rsid w:val="002B77EF"/>
    <w:rsid w:val="002C0B0B"/>
    <w:rsid w:val="002C36E0"/>
    <w:rsid w:val="002D3F6A"/>
    <w:rsid w:val="002D54E4"/>
    <w:rsid w:val="002E1B53"/>
    <w:rsid w:val="002F248A"/>
    <w:rsid w:val="002F2820"/>
    <w:rsid w:val="002F392F"/>
    <w:rsid w:val="002F561F"/>
    <w:rsid w:val="002F69EA"/>
    <w:rsid w:val="002F7AFC"/>
    <w:rsid w:val="00301344"/>
    <w:rsid w:val="0030435B"/>
    <w:rsid w:val="0030686D"/>
    <w:rsid w:val="00306EF9"/>
    <w:rsid w:val="00316454"/>
    <w:rsid w:val="0031692A"/>
    <w:rsid w:val="00323759"/>
    <w:rsid w:val="00323DE5"/>
    <w:rsid w:val="0032541C"/>
    <w:rsid w:val="00327D22"/>
    <w:rsid w:val="003311E8"/>
    <w:rsid w:val="003314E8"/>
    <w:rsid w:val="00331B38"/>
    <w:rsid w:val="00333877"/>
    <w:rsid w:val="00333E69"/>
    <w:rsid w:val="00333FD1"/>
    <w:rsid w:val="00335FBA"/>
    <w:rsid w:val="00336AA6"/>
    <w:rsid w:val="00336BF8"/>
    <w:rsid w:val="003378EA"/>
    <w:rsid w:val="00337D79"/>
    <w:rsid w:val="0034456A"/>
    <w:rsid w:val="00345AE6"/>
    <w:rsid w:val="003500E2"/>
    <w:rsid w:val="00350DCB"/>
    <w:rsid w:val="003567A9"/>
    <w:rsid w:val="00357226"/>
    <w:rsid w:val="00357CEC"/>
    <w:rsid w:val="003600CC"/>
    <w:rsid w:val="00360F28"/>
    <w:rsid w:val="00362243"/>
    <w:rsid w:val="003623D5"/>
    <w:rsid w:val="00364714"/>
    <w:rsid w:val="00367455"/>
    <w:rsid w:val="0037539E"/>
    <w:rsid w:val="00377D5F"/>
    <w:rsid w:val="00380009"/>
    <w:rsid w:val="003814D7"/>
    <w:rsid w:val="00383619"/>
    <w:rsid w:val="00383674"/>
    <w:rsid w:val="00390AE1"/>
    <w:rsid w:val="00392BCA"/>
    <w:rsid w:val="0039340C"/>
    <w:rsid w:val="003966C8"/>
    <w:rsid w:val="003A6812"/>
    <w:rsid w:val="003A7DAB"/>
    <w:rsid w:val="003B0D4D"/>
    <w:rsid w:val="003B1128"/>
    <w:rsid w:val="003B27E6"/>
    <w:rsid w:val="003B42B4"/>
    <w:rsid w:val="003B4A61"/>
    <w:rsid w:val="003B7975"/>
    <w:rsid w:val="003C3E21"/>
    <w:rsid w:val="003C5856"/>
    <w:rsid w:val="003C6251"/>
    <w:rsid w:val="003D073D"/>
    <w:rsid w:val="003D0CF0"/>
    <w:rsid w:val="003D0EB1"/>
    <w:rsid w:val="003E328B"/>
    <w:rsid w:val="003E32D0"/>
    <w:rsid w:val="003E4F65"/>
    <w:rsid w:val="003E7DDF"/>
    <w:rsid w:val="003F0448"/>
    <w:rsid w:val="003F07B8"/>
    <w:rsid w:val="00406C9D"/>
    <w:rsid w:val="0041003F"/>
    <w:rsid w:val="0041423A"/>
    <w:rsid w:val="00415FE3"/>
    <w:rsid w:val="004175D7"/>
    <w:rsid w:val="00424E8C"/>
    <w:rsid w:val="004366F7"/>
    <w:rsid w:val="00436A63"/>
    <w:rsid w:val="004423E6"/>
    <w:rsid w:val="00444062"/>
    <w:rsid w:val="00445FAC"/>
    <w:rsid w:val="00446796"/>
    <w:rsid w:val="00446840"/>
    <w:rsid w:val="004469C7"/>
    <w:rsid w:val="004564EE"/>
    <w:rsid w:val="00461FE9"/>
    <w:rsid w:val="00463E7C"/>
    <w:rsid w:val="004712BC"/>
    <w:rsid w:val="00472DAE"/>
    <w:rsid w:val="004778D5"/>
    <w:rsid w:val="00477AE7"/>
    <w:rsid w:val="00480F65"/>
    <w:rsid w:val="004830F8"/>
    <w:rsid w:val="00485220"/>
    <w:rsid w:val="00485BED"/>
    <w:rsid w:val="0049135D"/>
    <w:rsid w:val="00491D93"/>
    <w:rsid w:val="00492E30"/>
    <w:rsid w:val="004A0CC1"/>
    <w:rsid w:val="004A18A1"/>
    <w:rsid w:val="004A34F1"/>
    <w:rsid w:val="004B1A14"/>
    <w:rsid w:val="004B1D55"/>
    <w:rsid w:val="004B4272"/>
    <w:rsid w:val="004B591F"/>
    <w:rsid w:val="004B59F0"/>
    <w:rsid w:val="004C014C"/>
    <w:rsid w:val="004C091A"/>
    <w:rsid w:val="004C09E2"/>
    <w:rsid w:val="004C7A93"/>
    <w:rsid w:val="004D0218"/>
    <w:rsid w:val="004D0534"/>
    <w:rsid w:val="004D62DD"/>
    <w:rsid w:val="004D7C69"/>
    <w:rsid w:val="004E13E0"/>
    <w:rsid w:val="004E23D0"/>
    <w:rsid w:val="004F1598"/>
    <w:rsid w:val="00501BAD"/>
    <w:rsid w:val="00502B31"/>
    <w:rsid w:val="00503544"/>
    <w:rsid w:val="00523210"/>
    <w:rsid w:val="00526D0E"/>
    <w:rsid w:val="00526D17"/>
    <w:rsid w:val="00527AAC"/>
    <w:rsid w:val="00533205"/>
    <w:rsid w:val="00533DC8"/>
    <w:rsid w:val="00536001"/>
    <w:rsid w:val="005474EB"/>
    <w:rsid w:val="00547C8F"/>
    <w:rsid w:val="005523DC"/>
    <w:rsid w:val="005530E5"/>
    <w:rsid w:val="005614EF"/>
    <w:rsid w:val="00566977"/>
    <w:rsid w:val="00574318"/>
    <w:rsid w:val="00575517"/>
    <w:rsid w:val="00576EA0"/>
    <w:rsid w:val="00576F2E"/>
    <w:rsid w:val="00577C51"/>
    <w:rsid w:val="00584369"/>
    <w:rsid w:val="005951F8"/>
    <w:rsid w:val="00596104"/>
    <w:rsid w:val="0059631E"/>
    <w:rsid w:val="0059654A"/>
    <w:rsid w:val="0059781A"/>
    <w:rsid w:val="005A03E2"/>
    <w:rsid w:val="005A22FE"/>
    <w:rsid w:val="005A3184"/>
    <w:rsid w:val="005A3FDA"/>
    <w:rsid w:val="005A7AC6"/>
    <w:rsid w:val="005B2E34"/>
    <w:rsid w:val="005B3E87"/>
    <w:rsid w:val="005B5F9F"/>
    <w:rsid w:val="005C0442"/>
    <w:rsid w:val="005C0953"/>
    <w:rsid w:val="005C3AED"/>
    <w:rsid w:val="005C60FD"/>
    <w:rsid w:val="005C643F"/>
    <w:rsid w:val="005C6FA1"/>
    <w:rsid w:val="005E0C94"/>
    <w:rsid w:val="005E3FAA"/>
    <w:rsid w:val="005E483B"/>
    <w:rsid w:val="005E4B4A"/>
    <w:rsid w:val="005E5634"/>
    <w:rsid w:val="005E77D9"/>
    <w:rsid w:val="005F0A5B"/>
    <w:rsid w:val="005F4B81"/>
    <w:rsid w:val="005F5157"/>
    <w:rsid w:val="005F5949"/>
    <w:rsid w:val="00602B70"/>
    <w:rsid w:val="0060588E"/>
    <w:rsid w:val="00605C05"/>
    <w:rsid w:val="00606F0E"/>
    <w:rsid w:val="00607822"/>
    <w:rsid w:val="00607FB8"/>
    <w:rsid w:val="006121EF"/>
    <w:rsid w:val="006146BF"/>
    <w:rsid w:val="00614CA1"/>
    <w:rsid w:val="00624278"/>
    <w:rsid w:val="0062540E"/>
    <w:rsid w:val="006264F7"/>
    <w:rsid w:val="00627102"/>
    <w:rsid w:val="0063099F"/>
    <w:rsid w:val="0063208B"/>
    <w:rsid w:val="006323A8"/>
    <w:rsid w:val="006335C0"/>
    <w:rsid w:val="006352F5"/>
    <w:rsid w:val="0064607E"/>
    <w:rsid w:val="006525B2"/>
    <w:rsid w:val="006525D0"/>
    <w:rsid w:val="00652F00"/>
    <w:rsid w:val="00653AA3"/>
    <w:rsid w:val="00653B88"/>
    <w:rsid w:val="006548CD"/>
    <w:rsid w:val="00660792"/>
    <w:rsid w:val="0066526B"/>
    <w:rsid w:val="00665CF6"/>
    <w:rsid w:val="00670B11"/>
    <w:rsid w:val="0067257B"/>
    <w:rsid w:val="006746D3"/>
    <w:rsid w:val="006843A1"/>
    <w:rsid w:val="00685FBD"/>
    <w:rsid w:val="00686B13"/>
    <w:rsid w:val="00686C48"/>
    <w:rsid w:val="006903B4"/>
    <w:rsid w:val="006A682A"/>
    <w:rsid w:val="006A74B8"/>
    <w:rsid w:val="006A7508"/>
    <w:rsid w:val="006A7AE2"/>
    <w:rsid w:val="006B2391"/>
    <w:rsid w:val="006B42C7"/>
    <w:rsid w:val="006B5E01"/>
    <w:rsid w:val="006C16C2"/>
    <w:rsid w:val="006D2738"/>
    <w:rsid w:val="006D611A"/>
    <w:rsid w:val="006E0943"/>
    <w:rsid w:val="006E1925"/>
    <w:rsid w:val="006E71B4"/>
    <w:rsid w:val="006F2CC9"/>
    <w:rsid w:val="006F599F"/>
    <w:rsid w:val="006F61CE"/>
    <w:rsid w:val="006F7654"/>
    <w:rsid w:val="007016B7"/>
    <w:rsid w:val="007024F5"/>
    <w:rsid w:val="00707159"/>
    <w:rsid w:val="007117E9"/>
    <w:rsid w:val="00713597"/>
    <w:rsid w:val="00717A7E"/>
    <w:rsid w:val="00723759"/>
    <w:rsid w:val="00723C8E"/>
    <w:rsid w:val="00727363"/>
    <w:rsid w:val="00732042"/>
    <w:rsid w:val="007331A9"/>
    <w:rsid w:val="00734570"/>
    <w:rsid w:val="0073663C"/>
    <w:rsid w:val="00755169"/>
    <w:rsid w:val="00761902"/>
    <w:rsid w:val="00763D1B"/>
    <w:rsid w:val="00764585"/>
    <w:rsid w:val="00765297"/>
    <w:rsid w:val="00772595"/>
    <w:rsid w:val="007754B2"/>
    <w:rsid w:val="00777121"/>
    <w:rsid w:val="00780A03"/>
    <w:rsid w:val="00785128"/>
    <w:rsid w:val="00785D96"/>
    <w:rsid w:val="00787EB5"/>
    <w:rsid w:val="0079007E"/>
    <w:rsid w:val="0079193F"/>
    <w:rsid w:val="007A1C81"/>
    <w:rsid w:val="007A204D"/>
    <w:rsid w:val="007A365F"/>
    <w:rsid w:val="007A520F"/>
    <w:rsid w:val="007A61A2"/>
    <w:rsid w:val="007B1BD5"/>
    <w:rsid w:val="007B2F0D"/>
    <w:rsid w:val="007B78AF"/>
    <w:rsid w:val="007C04EF"/>
    <w:rsid w:val="007C1AE3"/>
    <w:rsid w:val="007C545C"/>
    <w:rsid w:val="007C6525"/>
    <w:rsid w:val="007C6944"/>
    <w:rsid w:val="007D04AD"/>
    <w:rsid w:val="007D09A9"/>
    <w:rsid w:val="007D403F"/>
    <w:rsid w:val="007D6572"/>
    <w:rsid w:val="007E075C"/>
    <w:rsid w:val="007E4937"/>
    <w:rsid w:val="007E670E"/>
    <w:rsid w:val="007F096F"/>
    <w:rsid w:val="007F1A1F"/>
    <w:rsid w:val="00800AB4"/>
    <w:rsid w:val="008030F0"/>
    <w:rsid w:val="008033BD"/>
    <w:rsid w:val="0081045F"/>
    <w:rsid w:val="00810BD9"/>
    <w:rsid w:val="008127A4"/>
    <w:rsid w:val="00812890"/>
    <w:rsid w:val="00812A96"/>
    <w:rsid w:val="008155CF"/>
    <w:rsid w:val="0081582C"/>
    <w:rsid w:val="008177BD"/>
    <w:rsid w:val="00820BC5"/>
    <w:rsid w:val="00822654"/>
    <w:rsid w:val="00823DF9"/>
    <w:rsid w:val="00826C29"/>
    <w:rsid w:val="00831315"/>
    <w:rsid w:val="00832D46"/>
    <w:rsid w:val="008331FA"/>
    <w:rsid w:val="008359F3"/>
    <w:rsid w:val="00836626"/>
    <w:rsid w:val="008379B8"/>
    <w:rsid w:val="00837C03"/>
    <w:rsid w:val="0084503C"/>
    <w:rsid w:val="00850182"/>
    <w:rsid w:val="00851167"/>
    <w:rsid w:val="0085582A"/>
    <w:rsid w:val="008603A8"/>
    <w:rsid w:val="00860574"/>
    <w:rsid w:val="00860C8E"/>
    <w:rsid w:val="008620EA"/>
    <w:rsid w:val="00862698"/>
    <w:rsid w:val="00863CEC"/>
    <w:rsid w:val="008657FF"/>
    <w:rsid w:val="008763ED"/>
    <w:rsid w:val="008819C6"/>
    <w:rsid w:val="00882DC9"/>
    <w:rsid w:val="00885848"/>
    <w:rsid w:val="0088675B"/>
    <w:rsid w:val="00886B00"/>
    <w:rsid w:val="00890B4B"/>
    <w:rsid w:val="008923A7"/>
    <w:rsid w:val="008935D5"/>
    <w:rsid w:val="00893DE2"/>
    <w:rsid w:val="0089448C"/>
    <w:rsid w:val="00894928"/>
    <w:rsid w:val="00895735"/>
    <w:rsid w:val="00895BCB"/>
    <w:rsid w:val="008974EE"/>
    <w:rsid w:val="008A2140"/>
    <w:rsid w:val="008A2CAE"/>
    <w:rsid w:val="008A3B0D"/>
    <w:rsid w:val="008A43DF"/>
    <w:rsid w:val="008A5B73"/>
    <w:rsid w:val="008A7CF0"/>
    <w:rsid w:val="008B1482"/>
    <w:rsid w:val="008B26EE"/>
    <w:rsid w:val="008B3EB9"/>
    <w:rsid w:val="008B5965"/>
    <w:rsid w:val="008B7F09"/>
    <w:rsid w:val="008C3E66"/>
    <w:rsid w:val="008C7315"/>
    <w:rsid w:val="008D0405"/>
    <w:rsid w:val="008D152D"/>
    <w:rsid w:val="008D345E"/>
    <w:rsid w:val="008D34C4"/>
    <w:rsid w:val="008D376C"/>
    <w:rsid w:val="008D402D"/>
    <w:rsid w:val="008D40C8"/>
    <w:rsid w:val="008D7E0B"/>
    <w:rsid w:val="008E0B63"/>
    <w:rsid w:val="008E218D"/>
    <w:rsid w:val="008E2C7C"/>
    <w:rsid w:val="008F25CD"/>
    <w:rsid w:val="008F2CF5"/>
    <w:rsid w:val="008F315F"/>
    <w:rsid w:val="008F504A"/>
    <w:rsid w:val="008F6E71"/>
    <w:rsid w:val="00901A21"/>
    <w:rsid w:val="0090378A"/>
    <w:rsid w:val="009050A8"/>
    <w:rsid w:val="0090562A"/>
    <w:rsid w:val="009060E4"/>
    <w:rsid w:val="00916DFB"/>
    <w:rsid w:val="00922C9B"/>
    <w:rsid w:val="0092699C"/>
    <w:rsid w:val="00927204"/>
    <w:rsid w:val="0093108C"/>
    <w:rsid w:val="00940119"/>
    <w:rsid w:val="0094075D"/>
    <w:rsid w:val="009419F9"/>
    <w:rsid w:val="00942A2D"/>
    <w:rsid w:val="00946791"/>
    <w:rsid w:val="0095295F"/>
    <w:rsid w:val="009543D0"/>
    <w:rsid w:val="0095440F"/>
    <w:rsid w:val="00954DA0"/>
    <w:rsid w:val="009605C7"/>
    <w:rsid w:val="0096083D"/>
    <w:rsid w:val="00965ACC"/>
    <w:rsid w:val="00965B62"/>
    <w:rsid w:val="0097234D"/>
    <w:rsid w:val="00972AC3"/>
    <w:rsid w:val="009731D0"/>
    <w:rsid w:val="00974B2D"/>
    <w:rsid w:val="00977F6F"/>
    <w:rsid w:val="00982EBD"/>
    <w:rsid w:val="0098699B"/>
    <w:rsid w:val="009871C3"/>
    <w:rsid w:val="00991769"/>
    <w:rsid w:val="00993261"/>
    <w:rsid w:val="00995C89"/>
    <w:rsid w:val="00997DF2"/>
    <w:rsid w:val="009A0171"/>
    <w:rsid w:val="009A144C"/>
    <w:rsid w:val="009A1C78"/>
    <w:rsid w:val="009A3B02"/>
    <w:rsid w:val="009A5696"/>
    <w:rsid w:val="009B659B"/>
    <w:rsid w:val="009C07D5"/>
    <w:rsid w:val="009C4618"/>
    <w:rsid w:val="009C4794"/>
    <w:rsid w:val="009C4F23"/>
    <w:rsid w:val="009C580E"/>
    <w:rsid w:val="009C72AB"/>
    <w:rsid w:val="009C77B1"/>
    <w:rsid w:val="009D0C74"/>
    <w:rsid w:val="009D1D56"/>
    <w:rsid w:val="009D2E62"/>
    <w:rsid w:val="009D4D62"/>
    <w:rsid w:val="009D5A41"/>
    <w:rsid w:val="009D7D76"/>
    <w:rsid w:val="009E0292"/>
    <w:rsid w:val="009E1703"/>
    <w:rsid w:val="009E24B6"/>
    <w:rsid w:val="009E6A6D"/>
    <w:rsid w:val="009E71CB"/>
    <w:rsid w:val="009F4561"/>
    <w:rsid w:val="00A02800"/>
    <w:rsid w:val="00A02B06"/>
    <w:rsid w:val="00A044CD"/>
    <w:rsid w:val="00A0503F"/>
    <w:rsid w:val="00A10BE9"/>
    <w:rsid w:val="00A15E6B"/>
    <w:rsid w:val="00A20EFE"/>
    <w:rsid w:val="00A24F8B"/>
    <w:rsid w:val="00A256BA"/>
    <w:rsid w:val="00A26C63"/>
    <w:rsid w:val="00A27732"/>
    <w:rsid w:val="00A352D3"/>
    <w:rsid w:val="00A412E4"/>
    <w:rsid w:val="00A427BD"/>
    <w:rsid w:val="00A43588"/>
    <w:rsid w:val="00A46BF6"/>
    <w:rsid w:val="00A51A75"/>
    <w:rsid w:val="00A52BC1"/>
    <w:rsid w:val="00A5482D"/>
    <w:rsid w:val="00A56EAF"/>
    <w:rsid w:val="00A577A5"/>
    <w:rsid w:val="00A63348"/>
    <w:rsid w:val="00A729D0"/>
    <w:rsid w:val="00A743C6"/>
    <w:rsid w:val="00A760A7"/>
    <w:rsid w:val="00A77006"/>
    <w:rsid w:val="00A82616"/>
    <w:rsid w:val="00A8528B"/>
    <w:rsid w:val="00A85466"/>
    <w:rsid w:val="00A86195"/>
    <w:rsid w:val="00A91906"/>
    <w:rsid w:val="00A93A05"/>
    <w:rsid w:val="00A94B06"/>
    <w:rsid w:val="00A968DE"/>
    <w:rsid w:val="00A96EB4"/>
    <w:rsid w:val="00AA0518"/>
    <w:rsid w:val="00AA0E10"/>
    <w:rsid w:val="00AA3505"/>
    <w:rsid w:val="00AA77BD"/>
    <w:rsid w:val="00AB0C4A"/>
    <w:rsid w:val="00AB60BE"/>
    <w:rsid w:val="00AC1873"/>
    <w:rsid w:val="00AC3D64"/>
    <w:rsid w:val="00AC4589"/>
    <w:rsid w:val="00AC7EE5"/>
    <w:rsid w:val="00AD1866"/>
    <w:rsid w:val="00AD2F44"/>
    <w:rsid w:val="00AD5D42"/>
    <w:rsid w:val="00AD754D"/>
    <w:rsid w:val="00AE0540"/>
    <w:rsid w:val="00AE4CA7"/>
    <w:rsid w:val="00AE79B8"/>
    <w:rsid w:val="00AF4105"/>
    <w:rsid w:val="00AF7197"/>
    <w:rsid w:val="00B01439"/>
    <w:rsid w:val="00B12057"/>
    <w:rsid w:val="00B17232"/>
    <w:rsid w:val="00B21F43"/>
    <w:rsid w:val="00B228E9"/>
    <w:rsid w:val="00B244A8"/>
    <w:rsid w:val="00B34AF4"/>
    <w:rsid w:val="00B4290A"/>
    <w:rsid w:val="00B4514A"/>
    <w:rsid w:val="00B4590E"/>
    <w:rsid w:val="00B46785"/>
    <w:rsid w:val="00B503B3"/>
    <w:rsid w:val="00B51B4D"/>
    <w:rsid w:val="00B54516"/>
    <w:rsid w:val="00B66CD0"/>
    <w:rsid w:val="00B67338"/>
    <w:rsid w:val="00B677ED"/>
    <w:rsid w:val="00B71614"/>
    <w:rsid w:val="00B742CC"/>
    <w:rsid w:val="00B746AC"/>
    <w:rsid w:val="00B815A2"/>
    <w:rsid w:val="00B85AB7"/>
    <w:rsid w:val="00B96A18"/>
    <w:rsid w:val="00BA16EB"/>
    <w:rsid w:val="00BA3342"/>
    <w:rsid w:val="00BA3DDD"/>
    <w:rsid w:val="00BA437B"/>
    <w:rsid w:val="00BA7F0D"/>
    <w:rsid w:val="00BB05D8"/>
    <w:rsid w:val="00BC03D8"/>
    <w:rsid w:val="00BC044D"/>
    <w:rsid w:val="00BC2BBF"/>
    <w:rsid w:val="00BC39FB"/>
    <w:rsid w:val="00BC4468"/>
    <w:rsid w:val="00BC57D1"/>
    <w:rsid w:val="00BD07DC"/>
    <w:rsid w:val="00BD0FB8"/>
    <w:rsid w:val="00BD6754"/>
    <w:rsid w:val="00BF13C9"/>
    <w:rsid w:val="00BF1563"/>
    <w:rsid w:val="00BF1B97"/>
    <w:rsid w:val="00BF25A0"/>
    <w:rsid w:val="00BF40BA"/>
    <w:rsid w:val="00BF56FE"/>
    <w:rsid w:val="00C00B9D"/>
    <w:rsid w:val="00C15A19"/>
    <w:rsid w:val="00C2320F"/>
    <w:rsid w:val="00C2445D"/>
    <w:rsid w:val="00C34907"/>
    <w:rsid w:val="00C422C2"/>
    <w:rsid w:val="00C442F4"/>
    <w:rsid w:val="00C5799F"/>
    <w:rsid w:val="00C61800"/>
    <w:rsid w:val="00C710D8"/>
    <w:rsid w:val="00C71152"/>
    <w:rsid w:val="00C7454E"/>
    <w:rsid w:val="00C7782D"/>
    <w:rsid w:val="00C80399"/>
    <w:rsid w:val="00C81062"/>
    <w:rsid w:val="00C82C0C"/>
    <w:rsid w:val="00C8320A"/>
    <w:rsid w:val="00C85F5B"/>
    <w:rsid w:val="00C87432"/>
    <w:rsid w:val="00C96D4C"/>
    <w:rsid w:val="00CA135A"/>
    <w:rsid w:val="00CA153B"/>
    <w:rsid w:val="00CA5A7D"/>
    <w:rsid w:val="00CA7076"/>
    <w:rsid w:val="00CB7D52"/>
    <w:rsid w:val="00CC4544"/>
    <w:rsid w:val="00CC5CE7"/>
    <w:rsid w:val="00CD05E1"/>
    <w:rsid w:val="00CD28DA"/>
    <w:rsid w:val="00CD3517"/>
    <w:rsid w:val="00CD37A2"/>
    <w:rsid w:val="00CD3F25"/>
    <w:rsid w:val="00CD6136"/>
    <w:rsid w:val="00CE05CB"/>
    <w:rsid w:val="00CE2065"/>
    <w:rsid w:val="00CF08EC"/>
    <w:rsid w:val="00CF4A3A"/>
    <w:rsid w:val="00D03708"/>
    <w:rsid w:val="00D0418A"/>
    <w:rsid w:val="00D13F28"/>
    <w:rsid w:val="00D169E8"/>
    <w:rsid w:val="00D16C7F"/>
    <w:rsid w:val="00D17095"/>
    <w:rsid w:val="00D22032"/>
    <w:rsid w:val="00D24BF9"/>
    <w:rsid w:val="00D262D3"/>
    <w:rsid w:val="00D26E4A"/>
    <w:rsid w:val="00D30A96"/>
    <w:rsid w:val="00D31117"/>
    <w:rsid w:val="00D33B20"/>
    <w:rsid w:val="00D342D8"/>
    <w:rsid w:val="00D4003C"/>
    <w:rsid w:val="00D40AA3"/>
    <w:rsid w:val="00D45922"/>
    <w:rsid w:val="00D50CF3"/>
    <w:rsid w:val="00D5312E"/>
    <w:rsid w:val="00D55F6D"/>
    <w:rsid w:val="00D57D86"/>
    <w:rsid w:val="00D60736"/>
    <w:rsid w:val="00D61755"/>
    <w:rsid w:val="00D62BD5"/>
    <w:rsid w:val="00D75A35"/>
    <w:rsid w:val="00D75F4F"/>
    <w:rsid w:val="00D8090B"/>
    <w:rsid w:val="00D858FA"/>
    <w:rsid w:val="00D86BF2"/>
    <w:rsid w:val="00D8706D"/>
    <w:rsid w:val="00D9191C"/>
    <w:rsid w:val="00DA346D"/>
    <w:rsid w:val="00DA4BB0"/>
    <w:rsid w:val="00DA5A91"/>
    <w:rsid w:val="00DB1261"/>
    <w:rsid w:val="00DB4083"/>
    <w:rsid w:val="00DB46F8"/>
    <w:rsid w:val="00DB51DD"/>
    <w:rsid w:val="00DB5A8A"/>
    <w:rsid w:val="00DC38A7"/>
    <w:rsid w:val="00DC3F75"/>
    <w:rsid w:val="00DD2158"/>
    <w:rsid w:val="00DD2E09"/>
    <w:rsid w:val="00DD2E33"/>
    <w:rsid w:val="00DE275D"/>
    <w:rsid w:val="00DE5585"/>
    <w:rsid w:val="00DE71E4"/>
    <w:rsid w:val="00DE71F9"/>
    <w:rsid w:val="00DF60B6"/>
    <w:rsid w:val="00DF6A41"/>
    <w:rsid w:val="00E066F4"/>
    <w:rsid w:val="00E06C2E"/>
    <w:rsid w:val="00E13854"/>
    <w:rsid w:val="00E16979"/>
    <w:rsid w:val="00E172F4"/>
    <w:rsid w:val="00E205BC"/>
    <w:rsid w:val="00E22DAE"/>
    <w:rsid w:val="00E231A9"/>
    <w:rsid w:val="00E34406"/>
    <w:rsid w:val="00E37477"/>
    <w:rsid w:val="00E37DEA"/>
    <w:rsid w:val="00E44203"/>
    <w:rsid w:val="00E46D72"/>
    <w:rsid w:val="00E47B82"/>
    <w:rsid w:val="00E51EF6"/>
    <w:rsid w:val="00E5454F"/>
    <w:rsid w:val="00E54B62"/>
    <w:rsid w:val="00E55BD9"/>
    <w:rsid w:val="00E5644C"/>
    <w:rsid w:val="00E56FD0"/>
    <w:rsid w:val="00E57A73"/>
    <w:rsid w:val="00E603D9"/>
    <w:rsid w:val="00E60B0E"/>
    <w:rsid w:val="00E62B2B"/>
    <w:rsid w:val="00E63D5A"/>
    <w:rsid w:val="00E64E36"/>
    <w:rsid w:val="00E66B46"/>
    <w:rsid w:val="00E7070A"/>
    <w:rsid w:val="00E712A9"/>
    <w:rsid w:val="00E74F1C"/>
    <w:rsid w:val="00E75121"/>
    <w:rsid w:val="00E76495"/>
    <w:rsid w:val="00E83242"/>
    <w:rsid w:val="00E83539"/>
    <w:rsid w:val="00E8670E"/>
    <w:rsid w:val="00E86F41"/>
    <w:rsid w:val="00E879CA"/>
    <w:rsid w:val="00E9308F"/>
    <w:rsid w:val="00E9689D"/>
    <w:rsid w:val="00E96BE8"/>
    <w:rsid w:val="00EA064B"/>
    <w:rsid w:val="00EA6790"/>
    <w:rsid w:val="00EB0603"/>
    <w:rsid w:val="00EB3480"/>
    <w:rsid w:val="00EB6CB3"/>
    <w:rsid w:val="00EC129E"/>
    <w:rsid w:val="00EC1333"/>
    <w:rsid w:val="00EC1936"/>
    <w:rsid w:val="00EC3EBE"/>
    <w:rsid w:val="00EC4294"/>
    <w:rsid w:val="00EC4353"/>
    <w:rsid w:val="00EC686B"/>
    <w:rsid w:val="00EC7C7C"/>
    <w:rsid w:val="00ED23E6"/>
    <w:rsid w:val="00ED7CC5"/>
    <w:rsid w:val="00EE4ECC"/>
    <w:rsid w:val="00EE64AE"/>
    <w:rsid w:val="00F01A7E"/>
    <w:rsid w:val="00F11AA3"/>
    <w:rsid w:val="00F14B3C"/>
    <w:rsid w:val="00F1545A"/>
    <w:rsid w:val="00F15C2A"/>
    <w:rsid w:val="00F1772A"/>
    <w:rsid w:val="00F26A6D"/>
    <w:rsid w:val="00F30787"/>
    <w:rsid w:val="00F30C78"/>
    <w:rsid w:val="00F32FA3"/>
    <w:rsid w:val="00F33EE8"/>
    <w:rsid w:val="00F35491"/>
    <w:rsid w:val="00F35713"/>
    <w:rsid w:val="00F37097"/>
    <w:rsid w:val="00F43095"/>
    <w:rsid w:val="00F4584F"/>
    <w:rsid w:val="00F513B7"/>
    <w:rsid w:val="00F52F78"/>
    <w:rsid w:val="00F604D5"/>
    <w:rsid w:val="00F60D3C"/>
    <w:rsid w:val="00F6663A"/>
    <w:rsid w:val="00F7087F"/>
    <w:rsid w:val="00F70BB1"/>
    <w:rsid w:val="00F747BE"/>
    <w:rsid w:val="00F77088"/>
    <w:rsid w:val="00F80477"/>
    <w:rsid w:val="00F8234B"/>
    <w:rsid w:val="00F833D5"/>
    <w:rsid w:val="00F84AE4"/>
    <w:rsid w:val="00F87916"/>
    <w:rsid w:val="00F91DB4"/>
    <w:rsid w:val="00F977AB"/>
    <w:rsid w:val="00FA1889"/>
    <w:rsid w:val="00FA1A69"/>
    <w:rsid w:val="00FA4652"/>
    <w:rsid w:val="00FA4A4A"/>
    <w:rsid w:val="00FA4CEC"/>
    <w:rsid w:val="00FA5822"/>
    <w:rsid w:val="00FA5BC2"/>
    <w:rsid w:val="00FA791F"/>
    <w:rsid w:val="00FB31B9"/>
    <w:rsid w:val="00FB6235"/>
    <w:rsid w:val="00FC0280"/>
    <w:rsid w:val="00FC6ED6"/>
    <w:rsid w:val="00FC7463"/>
    <w:rsid w:val="00FD1381"/>
    <w:rsid w:val="00FD2742"/>
    <w:rsid w:val="00FD3468"/>
    <w:rsid w:val="00FD5223"/>
    <w:rsid w:val="00FD55AD"/>
    <w:rsid w:val="00FD5DDD"/>
    <w:rsid w:val="00FD605C"/>
    <w:rsid w:val="00FE0397"/>
    <w:rsid w:val="00FE38F3"/>
    <w:rsid w:val="00FF00C4"/>
    <w:rsid w:val="00FF2A76"/>
    <w:rsid w:val="00FF4576"/>
    <w:rsid w:val="00FF54C5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93ED"/>
  <w15:docId w15:val="{8501B418-6F37-4C22-B1C7-0E6E199F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03"/>
    <w:pPr>
      <w:spacing w:line="360" w:lineRule="auto"/>
    </w:pPr>
    <w:rPr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6EE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6EE"/>
    <w:pPr>
      <w:keepNext/>
      <w:keepLines/>
      <w:spacing w:before="120"/>
      <w:outlineLvl w:val="1"/>
    </w:pPr>
    <w:rPr>
      <w:rFonts w:eastAsia="Times New Roman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8B26EE"/>
    <w:pPr>
      <w:spacing w:before="120"/>
      <w:outlineLvl w:val="2"/>
    </w:pPr>
    <w:rPr>
      <w:rFonts w:eastAsia="Times New Roman"/>
      <w:b/>
      <w:bCs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26E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3D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3,chữ thường,abc"/>
    <w:basedOn w:val="Normal"/>
    <w:link w:val="ListParagraphChar"/>
    <w:uiPriority w:val="34"/>
    <w:qFormat/>
    <w:rsid w:val="00CF08EC"/>
    <w:pPr>
      <w:ind w:left="720"/>
      <w:contextualSpacing/>
    </w:pPr>
  </w:style>
  <w:style w:type="character" w:styleId="Hyperlink">
    <w:name w:val="Hyperlink"/>
    <w:uiPriority w:val="99"/>
    <w:unhideWhenUsed/>
    <w:rsid w:val="006F7654"/>
    <w:rPr>
      <w:color w:val="0563C1"/>
      <w:u w:val="single"/>
    </w:rPr>
  </w:style>
  <w:style w:type="paragraph" w:customStyle="1" w:styleId="nd">
    <w:name w:val="nd"/>
    <w:basedOn w:val="ListParagraph"/>
    <w:link w:val="ndChar"/>
    <w:rsid w:val="00061C28"/>
    <w:pPr>
      <w:ind w:left="0" w:firstLine="720"/>
      <w:jc w:val="both"/>
    </w:pPr>
    <w:rPr>
      <w:szCs w:val="26"/>
    </w:rPr>
  </w:style>
  <w:style w:type="character" w:customStyle="1" w:styleId="ListParagraphChar">
    <w:name w:val="List Paragraph Char"/>
    <w:aliases w:val="3 Char,chữ thường Char,abc Char"/>
    <w:basedOn w:val="DefaultParagraphFont"/>
    <w:link w:val="ListParagraph"/>
    <w:uiPriority w:val="34"/>
    <w:rsid w:val="00AA77BD"/>
  </w:style>
  <w:style w:type="character" w:customStyle="1" w:styleId="ndChar">
    <w:name w:val="nd Char"/>
    <w:link w:val="nd"/>
    <w:rsid w:val="00061C28"/>
    <w:rPr>
      <w:szCs w:val="26"/>
    </w:rPr>
  </w:style>
  <w:style w:type="character" w:styleId="Emphasis">
    <w:name w:val="Emphasis"/>
    <w:uiPriority w:val="20"/>
    <w:qFormat/>
    <w:rsid w:val="00E5454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B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A4BB0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E9689D"/>
    <w:rPr>
      <w:color w:val="954F72"/>
      <w:u w:val="single"/>
    </w:rPr>
  </w:style>
  <w:style w:type="table" w:styleId="TableGrid">
    <w:name w:val="Table Grid"/>
    <w:basedOn w:val="TableNormal"/>
    <w:uiPriority w:val="59"/>
    <w:rsid w:val="008D4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7E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7E6"/>
  </w:style>
  <w:style w:type="paragraph" w:styleId="Footer">
    <w:name w:val="footer"/>
    <w:basedOn w:val="Normal"/>
    <w:link w:val="FooterChar"/>
    <w:unhideWhenUsed/>
    <w:rsid w:val="003B27E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3B27E6"/>
  </w:style>
  <w:style w:type="paragraph" w:styleId="BodyText">
    <w:name w:val="Body Text"/>
    <w:basedOn w:val="Normal"/>
    <w:link w:val="BodyTextChar"/>
    <w:rsid w:val="00123D7E"/>
    <w:pPr>
      <w:spacing w:after="120" w:line="240" w:lineRule="auto"/>
    </w:pPr>
    <w:rPr>
      <w:rFonts w:ascii=".VnTime" w:eastAsia="Times New Roman" w:hAnsi=".VnTime"/>
      <w:szCs w:val="24"/>
    </w:rPr>
  </w:style>
  <w:style w:type="character" w:customStyle="1" w:styleId="BodyTextChar">
    <w:name w:val="Body Text Char"/>
    <w:link w:val="BodyText"/>
    <w:rsid w:val="00123D7E"/>
    <w:rPr>
      <w:rFonts w:ascii=".VnTime" w:eastAsia="Times New Roman" w:hAnsi=".VnTime" w:cs="Times New Roman"/>
      <w:sz w:val="28"/>
      <w:szCs w:val="24"/>
    </w:rPr>
  </w:style>
  <w:style w:type="character" w:customStyle="1" w:styleId="Heading3Char">
    <w:name w:val="Heading 3 Char"/>
    <w:link w:val="Heading3"/>
    <w:uiPriority w:val="9"/>
    <w:rsid w:val="008B26EE"/>
    <w:rPr>
      <w:rFonts w:eastAsia="Times New Roman"/>
      <w:b/>
      <w:bCs/>
      <w:sz w:val="28"/>
      <w:szCs w:val="27"/>
    </w:rPr>
  </w:style>
  <w:style w:type="paragraph" w:styleId="NormalWeb">
    <w:name w:val="Normal (Web)"/>
    <w:basedOn w:val="Normal"/>
    <w:uiPriority w:val="99"/>
    <w:unhideWhenUsed/>
    <w:rsid w:val="00F60D3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uiPriority w:val="22"/>
    <w:qFormat/>
    <w:rsid w:val="00F60D3C"/>
    <w:rPr>
      <w:b/>
      <w:bCs/>
    </w:rPr>
  </w:style>
  <w:style w:type="character" w:customStyle="1" w:styleId="Heading2Char">
    <w:name w:val="Heading 2 Char"/>
    <w:link w:val="Heading2"/>
    <w:uiPriority w:val="9"/>
    <w:rsid w:val="008B26EE"/>
    <w:rPr>
      <w:rFonts w:eastAsia="Times New Roman"/>
      <w:b/>
      <w:color w:val="000000" w:themeColor="text1"/>
      <w:sz w:val="28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01439"/>
    <w:rPr>
      <w:rFonts w:ascii="Courier New" w:eastAsia="Times New Roman" w:hAnsi="Courier New" w:cs="Courier New"/>
      <w:sz w:val="20"/>
      <w:szCs w:val="20"/>
    </w:rPr>
  </w:style>
  <w:style w:type="paragraph" w:customStyle="1" w:styleId="1hinh">
    <w:name w:val="1hinh"/>
    <w:rsid w:val="000500D3"/>
    <w:pPr>
      <w:spacing w:line="360" w:lineRule="auto"/>
      <w:jc w:val="center"/>
    </w:pPr>
    <w:rPr>
      <w:i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C1333"/>
    <w:pPr>
      <w:tabs>
        <w:tab w:val="right" w:leader="dot" w:pos="9062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500D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500D3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500D3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500D3"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500D3"/>
    <w:pPr>
      <w:spacing w:after="100"/>
      <w:ind w:left="13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500D3"/>
    <w:pPr>
      <w:spacing w:after="100"/>
      <w:ind w:left="15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500D3"/>
    <w:pPr>
      <w:spacing w:after="100"/>
      <w:ind w:left="182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500D3"/>
    <w:pPr>
      <w:spacing w:after="100"/>
      <w:ind w:left="2080"/>
    </w:pPr>
  </w:style>
  <w:style w:type="paragraph" w:styleId="TableofFigures">
    <w:name w:val="table of figures"/>
    <w:basedOn w:val="Normal"/>
    <w:next w:val="Normal"/>
    <w:uiPriority w:val="99"/>
    <w:unhideWhenUsed/>
    <w:rsid w:val="00501BAD"/>
    <w:rPr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B26EE"/>
    <w:rPr>
      <w:rFonts w:eastAsiaTheme="majorEastAsia" w:cstheme="majorBidi"/>
      <w:i/>
      <w:iCs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B26EE"/>
    <w:rPr>
      <w:rFonts w:eastAsiaTheme="majorEastAsia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525B2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itle">
    <w:name w:val="Title"/>
    <w:basedOn w:val="Normal"/>
    <w:link w:val="TitleChar"/>
    <w:qFormat/>
    <w:rsid w:val="00901A21"/>
    <w:pPr>
      <w:spacing w:line="240" w:lineRule="auto"/>
      <w:jc w:val="center"/>
    </w:pPr>
    <w:rPr>
      <w:rFonts w:ascii=".VnTimeH" w:eastAsia="Times New Roman" w:hAnsi=".VnTimeH"/>
      <w:b/>
      <w:szCs w:val="24"/>
    </w:rPr>
  </w:style>
  <w:style w:type="character" w:customStyle="1" w:styleId="TitleChar">
    <w:name w:val="Title Char"/>
    <w:basedOn w:val="DefaultParagraphFont"/>
    <w:link w:val="Title"/>
    <w:rsid w:val="00901A21"/>
    <w:rPr>
      <w:rFonts w:ascii=".VnTimeH" w:eastAsia="Times New Roman" w:hAnsi=".VnTimeH"/>
      <w:b/>
      <w:sz w:val="28"/>
      <w:szCs w:val="24"/>
    </w:rPr>
  </w:style>
  <w:style w:type="paragraph" w:customStyle="1" w:styleId="cs95e872d0">
    <w:name w:val="cs95e872d0"/>
    <w:basedOn w:val="Normal"/>
    <w:rsid w:val="001830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cs5efed22f">
    <w:name w:val="cs5efed22f"/>
    <w:rsid w:val="001830F3"/>
  </w:style>
  <w:style w:type="paragraph" w:styleId="Caption">
    <w:name w:val="caption"/>
    <w:basedOn w:val="Normal"/>
    <w:next w:val="Normal"/>
    <w:uiPriority w:val="35"/>
    <w:qFormat/>
    <w:rsid w:val="000A2BB1"/>
    <w:pPr>
      <w:spacing w:line="240" w:lineRule="auto"/>
      <w:jc w:val="center"/>
    </w:pPr>
    <w:rPr>
      <w:rFonts w:eastAsia="Times New Roman"/>
      <w:bCs/>
      <w:i/>
      <w:szCs w:val="24"/>
    </w:rPr>
  </w:style>
  <w:style w:type="paragraph" w:customStyle="1" w:styleId="bullet0">
    <w:name w:val="bullet 0"/>
    <w:basedOn w:val="Normal"/>
    <w:rsid w:val="00707159"/>
    <w:pPr>
      <w:spacing w:after="20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446796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8A43DF"/>
    <w:rPr>
      <w:rFonts w:asciiTheme="majorHAnsi" w:eastAsiaTheme="majorEastAsia" w:hAnsiTheme="majorHAnsi" w:cstheme="majorBidi"/>
      <w:color w:val="2E74B5" w:themeColor="accent1" w:themeShade="BF"/>
      <w:sz w:val="28"/>
      <w:szCs w:val="22"/>
    </w:rPr>
  </w:style>
  <w:style w:type="paragraph" w:customStyle="1" w:styleId="Like-Numbering">
    <w:name w:val="Like-Numbering"/>
    <w:link w:val="Like-NumberingChar"/>
    <w:qFormat/>
    <w:rsid w:val="0041423A"/>
    <w:pPr>
      <w:spacing w:before="120" w:line="312" w:lineRule="auto"/>
    </w:pPr>
    <w:rPr>
      <w:rFonts w:eastAsia="Times New Roman"/>
      <w:b/>
      <w:sz w:val="26"/>
      <w:szCs w:val="24"/>
    </w:rPr>
  </w:style>
  <w:style w:type="character" w:customStyle="1" w:styleId="Like-NumberingChar">
    <w:name w:val="Like-Numbering Char"/>
    <w:basedOn w:val="DefaultParagraphFont"/>
    <w:link w:val="Like-Numbering"/>
    <w:rsid w:val="0041423A"/>
    <w:rPr>
      <w:rFonts w:eastAsia="Times New Roman"/>
      <w:b/>
      <w:sz w:val="26"/>
      <w:szCs w:val="24"/>
    </w:rPr>
  </w:style>
  <w:style w:type="paragraph" w:customStyle="1" w:styleId="TableHeader">
    <w:name w:val="Table Header"/>
    <w:basedOn w:val="Normal"/>
    <w:rsid w:val="005951F8"/>
    <w:pPr>
      <w:widowControl w:val="0"/>
      <w:spacing w:before="120" w:after="120" w:line="240" w:lineRule="auto"/>
      <w:ind w:firstLine="680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5951F8"/>
    <w:pPr>
      <w:spacing w:before="120" w:after="120" w:line="240" w:lineRule="exact"/>
      <w:ind w:firstLine="680"/>
      <w:jc w:val="both"/>
    </w:pPr>
    <w:rPr>
      <w:rFonts w:ascii="Arial" w:eastAsia="Times New Roman" w:hAnsi="Arial"/>
      <w:i/>
      <w:color w:val="0000FF"/>
      <w:sz w:val="20"/>
      <w:szCs w:val="24"/>
    </w:rPr>
  </w:style>
  <w:style w:type="character" w:customStyle="1" w:styleId="InfoBlueCharChar">
    <w:name w:val="InfoBlue Char Char"/>
    <w:link w:val="InfoBlue"/>
    <w:rsid w:val="005951F8"/>
    <w:rPr>
      <w:rFonts w:ascii="Arial" w:eastAsia="Times New Roman" w:hAnsi="Arial"/>
      <w:i/>
      <w:color w:val="0000F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9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36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4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6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6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1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7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1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6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5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3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6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66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4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1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0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5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9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42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31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4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6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6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0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7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0226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4543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6469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61211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2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7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4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0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0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2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8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1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24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82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62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4093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802">
          <w:marLeft w:val="5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downloads/" TargetMode="External"/><Relationship Id="rId13" Type="http://schemas.openxmlformats.org/officeDocument/2006/relationships/hyperlink" Target="https://dev.mysql.com/download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.visualstudio.com/docs?dv=win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ven.apache.org/download.cg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oracle.com/java/technologies/downloads/#java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rojectlombok.org/download" TargetMode="Externa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%20Trung%20Duc\Downloads\TTTN-NT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07ED3-5F1A-4613-B85A-34FD0248E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TTTN-NTD</Template>
  <TotalTime>1751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Links>
    <vt:vector size="138" baseType="variant">
      <vt:variant>
        <vt:i4>5308501</vt:i4>
      </vt:variant>
      <vt:variant>
        <vt:i4>33</vt:i4>
      </vt:variant>
      <vt:variant>
        <vt:i4>0</vt:i4>
      </vt:variant>
      <vt:variant>
        <vt:i4>5</vt:i4>
      </vt:variant>
      <vt:variant>
        <vt:lpwstr>https://4.bp.blogspot.com/-P-KnveD35o8/VIzxEGh-lEI/AAAAAAAAC8k/7yNuJKEYVW8/s1600/cach-cai-dat-win-8-8.png</vt:lpwstr>
      </vt:variant>
      <vt:variant>
        <vt:lpwstr/>
      </vt:variant>
      <vt:variant>
        <vt:i4>8126503</vt:i4>
      </vt:variant>
      <vt:variant>
        <vt:i4>30</vt:i4>
      </vt:variant>
      <vt:variant>
        <vt:i4>0</vt:i4>
      </vt:variant>
      <vt:variant>
        <vt:i4>5</vt:i4>
      </vt:variant>
      <vt:variant>
        <vt:lpwstr>https://2.bp.blogspot.com/-THvFIdJ2uF0/VIzsVXrhs4I/AAAAAAAAC7Y/gWPuRHGSxvk/s1600/cach-cai-dat-win-8-17.png</vt:lpwstr>
      </vt:variant>
      <vt:variant>
        <vt:lpwstr/>
      </vt:variant>
      <vt:variant>
        <vt:i4>4587623</vt:i4>
      </vt:variant>
      <vt:variant>
        <vt:i4>27</vt:i4>
      </vt:variant>
      <vt:variant>
        <vt:i4>0</vt:i4>
      </vt:variant>
      <vt:variant>
        <vt:i4>5</vt:i4>
      </vt:variant>
      <vt:variant>
        <vt:lpwstr>https://2.bp.blogspot.com/-zXWQvL0u5dU/VIzsFgo_R0I/AAAAAAAAC7Q/YAUxDDkDDgg/s1600/cach-cai-dat-win-8-6.png</vt:lpwstr>
      </vt:variant>
      <vt:variant>
        <vt:lpwstr/>
      </vt:variant>
      <vt:variant>
        <vt:i4>7995518</vt:i4>
      </vt:variant>
      <vt:variant>
        <vt:i4>24</vt:i4>
      </vt:variant>
      <vt:variant>
        <vt:i4>0</vt:i4>
      </vt:variant>
      <vt:variant>
        <vt:i4>5</vt:i4>
      </vt:variant>
      <vt:variant>
        <vt:lpwstr>https://1.bp.blogspot.com/-f-OiQmlS_Lk/VIzq7dS4XqI/AAAAAAAAC7I/KoKUR6nU_cE/s1600/cach-cai-dat-win-8-19.png</vt:lpwstr>
      </vt:variant>
      <vt:variant>
        <vt:lpwstr/>
      </vt:variant>
      <vt:variant>
        <vt:i4>7864424</vt:i4>
      </vt:variant>
      <vt:variant>
        <vt:i4>21</vt:i4>
      </vt:variant>
      <vt:variant>
        <vt:i4>0</vt:i4>
      </vt:variant>
      <vt:variant>
        <vt:i4>5</vt:i4>
      </vt:variant>
      <vt:variant>
        <vt:lpwstr>https://1.bp.blogspot.com/-h4VwLaT-Zsc/VIzqE3fgI7I/AAAAAAAAC7A/no4l9-wi0Ck/s1600/cach-cai-dat-win-8-13.png</vt:lpwstr>
      </vt:variant>
      <vt:variant>
        <vt:lpwstr/>
      </vt:variant>
      <vt:variant>
        <vt:i4>5701650</vt:i4>
      </vt:variant>
      <vt:variant>
        <vt:i4>18</vt:i4>
      </vt:variant>
      <vt:variant>
        <vt:i4>0</vt:i4>
      </vt:variant>
      <vt:variant>
        <vt:i4>5</vt:i4>
      </vt:variant>
      <vt:variant>
        <vt:lpwstr>https://2.bp.blogspot.com/-OHzL_X_4jII/VIzp7R4yycI/AAAAAAAAC64/-UkOidgvk6k/s1600/cach-cai-dat-win-8-4.png</vt:lpwstr>
      </vt:variant>
      <vt:variant>
        <vt:lpwstr/>
      </vt:variant>
      <vt:variant>
        <vt:i4>2424948</vt:i4>
      </vt:variant>
      <vt:variant>
        <vt:i4>15</vt:i4>
      </vt:variant>
      <vt:variant>
        <vt:i4>0</vt:i4>
      </vt:variant>
      <vt:variant>
        <vt:i4>5</vt:i4>
      </vt:variant>
      <vt:variant>
        <vt:lpwstr>https://2.bp.blogspot.com/-lhzN5Yyo_AA/VIzpzC5FQBI/AAAAAAAAC6w/95iBRnkDU_s/s1600/cach-cai-dat-win-8-1.png</vt:lpwstr>
      </vt:variant>
      <vt:variant>
        <vt:lpwstr/>
      </vt:variant>
      <vt:variant>
        <vt:i4>7995515</vt:i4>
      </vt:variant>
      <vt:variant>
        <vt:i4>12</vt:i4>
      </vt:variant>
      <vt:variant>
        <vt:i4>0</vt:i4>
      </vt:variant>
      <vt:variant>
        <vt:i4>5</vt:i4>
      </vt:variant>
      <vt:variant>
        <vt:lpwstr>https://1.bp.blogspot.com/-0DYFnZoKZkk/VIzpoxmvRSI/AAAAAAAAC6o/Y43gM3I58Xk/s1600/cach-cai-dat-win-8-11.png</vt:lpwstr>
      </vt:variant>
      <vt:variant>
        <vt:lpwstr/>
      </vt:variant>
      <vt:variant>
        <vt:i4>3407999</vt:i4>
      </vt:variant>
      <vt:variant>
        <vt:i4>9</vt:i4>
      </vt:variant>
      <vt:variant>
        <vt:i4>0</vt:i4>
      </vt:variant>
      <vt:variant>
        <vt:i4>5</vt:i4>
      </vt:variant>
      <vt:variant>
        <vt:lpwstr>https://3.bp.blogspot.com/-sVnPujM0Z-o/VIzpLd89omI/AAAAAAAAC6g/7yDvC377Ad8/s1600/cach-cai-dat-win-8-16.png</vt:lpwstr>
      </vt:variant>
      <vt:variant>
        <vt:lpwstr/>
      </vt:variant>
      <vt:variant>
        <vt:i4>7340090</vt:i4>
      </vt:variant>
      <vt:variant>
        <vt:i4>6</vt:i4>
      </vt:variant>
      <vt:variant>
        <vt:i4>0</vt:i4>
      </vt:variant>
      <vt:variant>
        <vt:i4>5</vt:i4>
      </vt:variant>
      <vt:variant>
        <vt:lpwstr>https://4.bp.blogspot.com/-RofTHnvhCcA/VIzo7c6cnOI/AAAAAAAAC6Y/FYXWhGnbnI8/s1600/cach-cai-dat-win-8-10.png</vt:lpwstr>
      </vt:variant>
      <vt:variant>
        <vt:lpwstr/>
      </vt:variant>
      <vt:variant>
        <vt:i4>7602299</vt:i4>
      </vt:variant>
      <vt:variant>
        <vt:i4>3</vt:i4>
      </vt:variant>
      <vt:variant>
        <vt:i4>0</vt:i4>
      </vt:variant>
      <vt:variant>
        <vt:i4>5</vt:i4>
      </vt:variant>
      <vt:variant>
        <vt:lpwstr>https://3.bp.blogspot.com/-fD9RghZf4dE/VIzond1jTeI/AAAAAAAAC6Q/MMsPD-9T6FM/s1600/cach-cai-dat-win-8-15.png</vt:lpwstr>
      </vt:variant>
      <vt:variant>
        <vt:lpwstr/>
      </vt:variant>
      <vt:variant>
        <vt:i4>524302</vt:i4>
      </vt:variant>
      <vt:variant>
        <vt:i4>0</vt:i4>
      </vt:variant>
      <vt:variant>
        <vt:i4>0</vt:i4>
      </vt:variant>
      <vt:variant>
        <vt:i4>5</vt:i4>
      </vt:variant>
      <vt:variant>
        <vt:lpwstr>http://www.tuongan.com/cap-mang/</vt:lpwstr>
      </vt:variant>
      <vt:variant>
        <vt:lpwstr/>
      </vt:variant>
      <vt:variant>
        <vt:i4>7602299</vt:i4>
      </vt:variant>
      <vt:variant>
        <vt:i4>149694</vt:i4>
      </vt:variant>
      <vt:variant>
        <vt:i4>1037</vt:i4>
      </vt:variant>
      <vt:variant>
        <vt:i4>4</vt:i4>
      </vt:variant>
      <vt:variant>
        <vt:lpwstr>https://3.bp.blogspot.com/-fD9RghZf4dE/VIzond1jTeI/AAAAAAAAC6Q/MMsPD-9T6FM/s1600/cach-cai-dat-win-8-15.png</vt:lpwstr>
      </vt:variant>
      <vt:variant>
        <vt:lpwstr/>
      </vt:variant>
      <vt:variant>
        <vt:i4>7340090</vt:i4>
      </vt:variant>
      <vt:variant>
        <vt:i4>150104</vt:i4>
      </vt:variant>
      <vt:variant>
        <vt:i4>1036</vt:i4>
      </vt:variant>
      <vt:variant>
        <vt:i4>4</vt:i4>
      </vt:variant>
      <vt:variant>
        <vt:lpwstr>https://4.bp.blogspot.com/-RofTHnvhCcA/VIzo7c6cnOI/AAAAAAAAC6Y/FYXWhGnbnI8/s1600/cach-cai-dat-win-8-10.png</vt:lpwstr>
      </vt:variant>
      <vt:variant>
        <vt:lpwstr/>
      </vt:variant>
      <vt:variant>
        <vt:i4>3407999</vt:i4>
      </vt:variant>
      <vt:variant>
        <vt:i4>150482</vt:i4>
      </vt:variant>
      <vt:variant>
        <vt:i4>1035</vt:i4>
      </vt:variant>
      <vt:variant>
        <vt:i4>4</vt:i4>
      </vt:variant>
      <vt:variant>
        <vt:lpwstr>https://3.bp.blogspot.com/-sVnPujM0Z-o/VIzpLd89omI/AAAAAAAAC6g/7yDvC377Ad8/s1600/cach-cai-dat-win-8-16.png</vt:lpwstr>
      </vt:variant>
      <vt:variant>
        <vt:lpwstr/>
      </vt:variant>
      <vt:variant>
        <vt:i4>7995515</vt:i4>
      </vt:variant>
      <vt:variant>
        <vt:i4>150820</vt:i4>
      </vt:variant>
      <vt:variant>
        <vt:i4>1034</vt:i4>
      </vt:variant>
      <vt:variant>
        <vt:i4>4</vt:i4>
      </vt:variant>
      <vt:variant>
        <vt:lpwstr>https://1.bp.blogspot.com/-0DYFnZoKZkk/VIzpoxmvRSI/AAAAAAAAC6o/Y43gM3I58Xk/s1600/cach-cai-dat-win-8-11.png</vt:lpwstr>
      </vt:variant>
      <vt:variant>
        <vt:lpwstr/>
      </vt:variant>
      <vt:variant>
        <vt:i4>2424948</vt:i4>
      </vt:variant>
      <vt:variant>
        <vt:i4>151182</vt:i4>
      </vt:variant>
      <vt:variant>
        <vt:i4>1033</vt:i4>
      </vt:variant>
      <vt:variant>
        <vt:i4>4</vt:i4>
      </vt:variant>
      <vt:variant>
        <vt:lpwstr>https://2.bp.blogspot.com/-lhzN5Yyo_AA/VIzpzC5FQBI/AAAAAAAAC6w/95iBRnkDU_s/s1600/cach-cai-dat-win-8-1.png</vt:lpwstr>
      </vt:variant>
      <vt:variant>
        <vt:lpwstr/>
      </vt:variant>
      <vt:variant>
        <vt:i4>5701650</vt:i4>
      </vt:variant>
      <vt:variant>
        <vt:i4>151818</vt:i4>
      </vt:variant>
      <vt:variant>
        <vt:i4>1032</vt:i4>
      </vt:variant>
      <vt:variant>
        <vt:i4>4</vt:i4>
      </vt:variant>
      <vt:variant>
        <vt:lpwstr>https://2.bp.blogspot.com/-OHzL_X_4jII/VIzp7R4yycI/AAAAAAAAC64/-UkOidgvk6k/s1600/cach-cai-dat-win-8-4.png</vt:lpwstr>
      </vt:variant>
      <vt:variant>
        <vt:lpwstr/>
      </vt:variant>
      <vt:variant>
        <vt:i4>7864424</vt:i4>
      </vt:variant>
      <vt:variant>
        <vt:i4>152384</vt:i4>
      </vt:variant>
      <vt:variant>
        <vt:i4>1031</vt:i4>
      </vt:variant>
      <vt:variant>
        <vt:i4>4</vt:i4>
      </vt:variant>
      <vt:variant>
        <vt:lpwstr>https://1.bp.blogspot.com/-h4VwLaT-Zsc/VIzqE3fgI7I/AAAAAAAAC7A/no4l9-wi0Ck/s1600/cach-cai-dat-win-8-13.png</vt:lpwstr>
      </vt:variant>
      <vt:variant>
        <vt:lpwstr/>
      </vt:variant>
      <vt:variant>
        <vt:i4>7995518</vt:i4>
      </vt:variant>
      <vt:variant>
        <vt:i4>152730</vt:i4>
      </vt:variant>
      <vt:variant>
        <vt:i4>1030</vt:i4>
      </vt:variant>
      <vt:variant>
        <vt:i4>4</vt:i4>
      </vt:variant>
      <vt:variant>
        <vt:lpwstr>https://1.bp.blogspot.com/-f-OiQmlS_Lk/VIzq7dS4XqI/AAAAAAAAC7I/KoKUR6nU_cE/s1600/cach-cai-dat-win-8-19.png</vt:lpwstr>
      </vt:variant>
      <vt:variant>
        <vt:lpwstr/>
      </vt:variant>
      <vt:variant>
        <vt:i4>4587623</vt:i4>
      </vt:variant>
      <vt:variant>
        <vt:i4>153110</vt:i4>
      </vt:variant>
      <vt:variant>
        <vt:i4>1029</vt:i4>
      </vt:variant>
      <vt:variant>
        <vt:i4>4</vt:i4>
      </vt:variant>
      <vt:variant>
        <vt:lpwstr>https://2.bp.blogspot.com/-zXWQvL0u5dU/VIzsFgo_R0I/AAAAAAAAC7Q/YAUxDDkDDgg/s1600/cach-cai-dat-win-8-6.png</vt:lpwstr>
      </vt:variant>
      <vt:variant>
        <vt:lpwstr/>
      </vt:variant>
      <vt:variant>
        <vt:i4>8126503</vt:i4>
      </vt:variant>
      <vt:variant>
        <vt:i4>153432</vt:i4>
      </vt:variant>
      <vt:variant>
        <vt:i4>1028</vt:i4>
      </vt:variant>
      <vt:variant>
        <vt:i4>4</vt:i4>
      </vt:variant>
      <vt:variant>
        <vt:lpwstr>https://2.bp.blogspot.com/-THvFIdJ2uF0/VIzsVXrhs4I/AAAAAAAAC7Y/gWPuRHGSxvk/s1600/cach-cai-dat-win-8-17.png</vt:lpwstr>
      </vt:variant>
      <vt:variant>
        <vt:lpwstr/>
      </vt:variant>
      <vt:variant>
        <vt:i4>5308501</vt:i4>
      </vt:variant>
      <vt:variant>
        <vt:i4>154162</vt:i4>
      </vt:variant>
      <vt:variant>
        <vt:i4>1027</vt:i4>
      </vt:variant>
      <vt:variant>
        <vt:i4>4</vt:i4>
      </vt:variant>
      <vt:variant>
        <vt:lpwstr>https://4.bp.blogspot.com/-P-KnveD35o8/VIzxEGh-lEI/AAAAAAAAC8k/7yNuJKEYVW8/s1600/cach-cai-dat-win-8-8.png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Duc</dc:creator>
  <cp:keywords/>
  <dc:description/>
  <cp:lastModifiedBy>Danh Hải</cp:lastModifiedBy>
  <cp:revision>440</cp:revision>
  <cp:lastPrinted>2020-01-06T09:41:00Z</cp:lastPrinted>
  <dcterms:created xsi:type="dcterms:W3CDTF">2021-01-18T17:16:00Z</dcterms:created>
  <dcterms:modified xsi:type="dcterms:W3CDTF">2023-02-20T18:18:00Z</dcterms:modified>
</cp:coreProperties>
</file>